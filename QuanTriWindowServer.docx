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95746" w14:textId="77777777" w:rsidR="00301DAF" w:rsidRDefault="00301DAF" w:rsidP="007E71CA"/>
    <w:p w14:paraId="414C9836" w14:textId="05420AEA" w:rsidR="00A1760D" w:rsidRDefault="00BE533C" w:rsidP="007E71CA">
      <w:r>
        <w:t xml:space="preserve">Window client </w:t>
      </w:r>
      <w:r w:rsidR="004B7767">
        <w:t xml:space="preserve">10 </w:t>
      </w:r>
      <w:r>
        <w:t>: Client1 - 13032004</w:t>
      </w:r>
      <w:r w:rsidR="004B7767">
        <w:t xml:space="preserve"> </w:t>
      </w:r>
      <w:r w:rsidR="00C268AC">
        <w:t>(Win10)</w:t>
      </w:r>
    </w:p>
    <w:p w14:paraId="01472A0C" w14:textId="217B4349" w:rsidR="00BE533C" w:rsidRDefault="00BE533C" w:rsidP="007E71CA">
      <w:r>
        <w:t xml:space="preserve">Window Server 2022 : </w:t>
      </w:r>
      <w:r w:rsidR="004B7767">
        <w:t>Admin - Heaven1303</w:t>
      </w:r>
      <w:r w:rsidR="00C268AC">
        <w:t xml:space="preserve">  (Server2022)</w:t>
      </w:r>
    </w:p>
    <w:p w14:paraId="5DA33DBC" w14:textId="5A84489C" w:rsidR="00B27448" w:rsidRDefault="00B27448" w:rsidP="007E71CA"/>
    <w:p w14:paraId="1FE2776B" w14:textId="4E0C092E" w:rsidR="00B27448" w:rsidRDefault="00B27448" w:rsidP="007E71CA"/>
    <w:p w14:paraId="3EC9043A" w14:textId="3C138FED" w:rsidR="00B27448" w:rsidRDefault="00B27448" w:rsidP="007E71CA">
      <w:r>
        <w:t xml:space="preserve">Server : đổi tên </w:t>
      </w:r>
      <w:r w:rsidR="00C268AC">
        <w:t>(Server2022)</w:t>
      </w:r>
      <w:r>
        <w:t>- tắt firewall</w:t>
      </w:r>
      <w:r w:rsidR="00301DAF">
        <w:t xml:space="preserve"> ( Vmnet1 - Host only - 192.168.2.0/24)</w:t>
      </w:r>
    </w:p>
    <w:p w14:paraId="0EEF3F90" w14:textId="25E6A210" w:rsidR="007A2A81" w:rsidRDefault="007A2A81" w:rsidP="007E71CA">
      <w:r>
        <w:t>IP :</w:t>
      </w:r>
    </w:p>
    <w:p w14:paraId="1BE41083" w14:textId="3742FE31" w:rsidR="007A2A81" w:rsidRDefault="007A2A81" w:rsidP="007E71CA">
      <w:r>
        <w:t xml:space="preserve">     Server : 192.168.1.1</w:t>
      </w:r>
    </w:p>
    <w:p w14:paraId="201E7F82" w14:textId="1DBED7C3" w:rsidR="007A2A81" w:rsidRDefault="007A2A81" w:rsidP="007E71CA">
      <w:r>
        <w:t xml:space="preserve">     Client : 192.168.1.2</w:t>
      </w:r>
    </w:p>
    <w:p w14:paraId="3D6815A1" w14:textId="5D128765" w:rsidR="00EB7348" w:rsidRDefault="00EB7348" w:rsidP="007E71CA"/>
    <w:p w14:paraId="2AE11997" w14:textId="0B128FC2" w:rsidR="00EB7348" w:rsidRDefault="00EB7348" w:rsidP="007E71CA">
      <w:r>
        <w:t>user1 : User!123</w:t>
      </w:r>
      <w:r w:rsidR="00C268AC">
        <w:t xml:space="preserve"> </w:t>
      </w:r>
    </w:p>
    <w:p w14:paraId="6221B966" w14:textId="2CD0609F" w:rsidR="006C3002" w:rsidRDefault="006C3002" w:rsidP="007E71CA"/>
    <w:p w14:paraId="53A078BA" w14:textId="1EE0F2D1" w:rsidR="00301DAF" w:rsidRDefault="00301DAF" w:rsidP="00301DAF">
      <w:pPr>
        <w:pStyle w:val="Heading2"/>
      </w:pPr>
      <w:r>
        <w:t>Lab2: Cấu hình DNS</w:t>
      </w:r>
    </w:p>
    <w:p w14:paraId="53B12959" w14:textId="77777777" w:rsidR="00301DAF" w:rsidRPr="00301DAF" w:rsidRDefault="00301DAF" w:rsidP="007E71CA">
      <w:pPr>
        <w:rPr>
          <w:b/>
          <w:bCs/>
        </w:rPr>
      </w:pPr>
      <w:r>
        <w:t xml:space="preserve">     </w:t>
      </w:r>
      <w:r w:rsidRPr="00301DAF">
        <w:rPr>
          <w:noProof/>
        </w:rPr>
        <w:drawing>
          <wp:inline distT="0" distB="0" distL="0" distR="0" wp14:anchorId="2800B528" wp14:editId="5E5E648A">
            <wp:extent cx="5757545" cy="1764665"/>
            <wp:effectExtent l="152400" t="152400" r="357505" b="368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7545" cy="176466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1. Chọn </w:t>
      </w:r>
      <w:r w:rsidRPr="00301DAF">
        <w:rPr>
          <w:b/>
          <w:bCs/>
        </w:rPr>
        <w:t>Add roles and features</w:t>
      </w:r>
    </w:p>
    <w:p w14:paraId="5498AD55" w14:textId="1717D704" w:rsidR="00301DAF" w:rsidRPr="00301DAF" w:rsidRDefault="00301DAF" w:rsidP="007E71CA">
      <w:pPr>
        <w:rPr>
          <w:b/>
          <w:bCs/>
        </w:rPr>
      </w:pPr>
      <w:r>
        <w:t xml:space="preserve">2  Install </w:t>
      </w:r>
      <w:r w:rsidRPr="00301DAF">
        <w:rPr>
          <w:b/>
          <w:bCs/>
        </w:rPr>
        <w:t>DNS Server</w:t>
      </w:r>
    </w:p>
    <w:p w14:paraId="36CFEFDA" w14:textId="2E2CF7C5" w:rsidR="00301DAF" w:rsidRDefault="00301DAF" w:rsidP="007E71CA">
      <w:r w:rsidRPr="00301DAF">
        <w:rPr>
          <w:noProof/>
        </w:rPr>
        <w:drawing>
          <wp:inline distT="0" distB="0" distL="0" distR="0" wp14:anchorId="0E2A0CEC" wp14:editId="53F8F586">
            <wp:extent cx="5757545" cy="2254885"/>
            <wp:effectExtent l="152400" t="152400" r="357505"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7545" cy="2254885"/>
                    </a:xfrm>
                    <a:prstGeom prst="rect">
                      <a:avLst/>
                    </a:prstGeom>
                    <a:ln>
                      <a:noFill/>
                    </a:ln>
                    <a:effectLst>
                      <a:outerShdw blurRad="292100" dist="139700" dir="2700000" algn="tl" rotWithShape="0">
                        <a:srgbClr val="333333">
                          <a:alpha val="65000"/>
                        </a:srgbClr>
                      </a:outerShdw>
                    </a:effectLst>
                  </pic:spPr>
                </pic:pic>
              </a:graphicData>
            </a:graphic>
          </wp:inline>
        </w:drawing>
      </w:r>
      <w:r>
        <w:tab/>
      </w:r>
    </w:p>
    <w:p w14:paraId="14F441D5" w14:textId="3267D2C3" w:rsidR="00301DAF" w:rsidRDefault="00301DAF" w:rsidP="007E71CA">
      <w:pPr>
        <w:rPr>
          <w:b/>
          <w:bCs/>
        </w:rPr>
      </w:pPr>
      <w:r>
        <w:lastRenderedPageBreak/>
        <w:t xml:space="preserve">3. Vào </w:t>
      </w:r>
      <w:r w:rsidRPr="00301DAF">
        <w:rPr>
          <w:b/>
          <w:bCs/>
        </w:rPr>
        <w:t xml:space="preserve">Tools -&gt; DNS -&gt; DNS Manager </w:t>
      </w:r>
    </w:p>
    <w:p w14:paraId="540D6273" w14:textId="0A84A357" w:rsidR="00301DAF" w:rsidRDefault="00301DAF" w:rsidP="007E71CA">
      <w:r>
        <w:t>4. Cấu hình DNS Server</w:t>
      </w:r>
    </w:p>
    <w:p w14:paraId="1D7AF125" w14:textId="5D275679" w:rsidR="00301DAF" w:rsidRDefault="00301DAF" w:rsidP="007E71CA">
      <w:r>
        <w:t xml:space="preserve">     4.1. Forward Lookup Zone:</w:t>
      </w:r>
    </w:p>
    <w:p w14:paraId="492D3E37" w14:textId="32156EE5" w:rsidR="00301DAF" w:rsidRDefault="00301DAF" w:rsidP="007E71CA">
      <w:r>
        <w:tab/>
        <w:t xml:space="preserve">Giải thích : Forward Lookup Zone là một vùng cấu hình trong DNS Server dùng để phân giải tên miền thành địa chỉ IP. Khi người dùng hoặc thiết bị mạng yêu cầu truy cập vào một tên miền, DNS </w:t>
      </w:r>
      <w:r w:rsidR="00862F2D">
        <w:t>Server sử dụng thông tin trong FLZ để trả về địa chỉ IP tương ứng</w:t>
      </w:r>
    </w:p>
    <w:p w14:paraId="7B4C0E72" w14:textId="268B3D2A" w:rsidR="00862F2D" w:rsidRDefault="00862F2D" w:rsidP="007E71CA">
      <w:r>
        <w:tab/>
        <w:t>Lưu trữ các bản ghi:</w:t>
      </w:r>
    </w:p>
    <w:p w14:paraId="46B637EB" w14:textId="3D1F7388" w:rsidR="00862F2D" w:rsidRDefault="00862F2D" w:rsidP="00862F2D">
      <w:pPr>
        <w:pStyle w:val="ListParagraph"/>
        <w:numPr>
          <w:ilvl w:val="0"/>
          <w:numId w:val="6"/>
        </w:numPr>
      </w:pPr>
      <w:r>
        <w:t>A record : Chuyển tên miền thành địa chỉ Ipv4</w:t>
      </w:r>
    </w:p>
    <w:p w14:paraId="7A9FF01C" w14:textId="60BFF9AE" w:rsidR="00862F2D" w:rsidRDefault="00862F2D" w:rsidP="00862F2D">
      <w:pPr>
        <w:pStyle w:val="ListParagraph"/>
        <w:numPr>
          <w:ilvl w:val="0"/>
          <w:numId w:val="6"/>
        </w:numPr>
      </w:pPr>
      <w:r>
        <w:t>AAAA : Ipv6</w:t>
      </w:r>
    </w:p>
    <w:p w14:paraId="3FDA783B" w14:textId="5AD25DC8" w:rsidR="00862F2D" w:rsidRDefault="00862F2D" w:rsidP="00862F2D">
      <w:pPr>
        <w:pStyle w:val="ListParagraph"/>
        <w:numPr>
          <w:ilvl w:val="0"/>
          <w:numId w:val="6"/>
        </w:numPr>
      </w:pPr>
      <w:r>
        <w:t>CNAME : Định nghĩa bí danh cho tên miền</w:t>
      </w:r>
      <w:r w:rsidR="00033093">
        <w:t xml:space="preserve"> (alias)</w:t>
      </w:r>
    </w:p>
    <w:p w14:paraId="565085F7" w14:textId="30683E00" w:rsidR="00862F2D" w:rsidRDefault="00862F2D" w:rsidP="00862F2D">
      <w:pPr>
        <w:pStyle w:val="ListParagraph"/>
        <w:numPr>
          <w:ilvl w:val="0"/>
          <w:numId w:val="6"/>
        </w:numPr>
      </w:pPr>
      <w:r>
        <w:t>MX  : Xác định máy chủ thư điện tử ( MAIL SERVER)</w:t>
      </w:r>
    </w:p>
    <w:p w14:paraId="3E1B5442" w14:textId="0D317B21" w:rsidR="00862F2D" w:rsidRDefault="00862F2D" w:rsidP="00862F2D">
      <w:pPr>
        <w:pStyle w:val="ListParagraph"/>
        <w:numPr>
          <w:ilvl w:val="0"/>
          <w:numId w:val="6"/>
        </w:numPr>
      </w:pPr>
      <w:r>
        <w:t>NS : Chỉ định máy chủ DNS chịu trách nhiệm cho 1 vùng.</w:t>
      </w:r>
    </w:p>
    <w:p w14:paraId="7FEC8419" w14:textId="4F20947A" w:rsidR="00862F2D" w:rsidRDefault="00862F2D" w:rsidP="00862F2D">
      <w:pPr>
        <w:ind w:left="720"/>
      </w:pPr>
      <w:r>
        <w:t xml:space="preserve">Hỗ trợ Dynamic Updates : Tự động cập nhật thông tin DNS khi có thiết bị mới tham gia mạng hoặc địa chỉ IP thay đổi </w:t>
      </w:r>
    </w:p>
    <w:p w14:paraId="2FECFDD7" w14:textId="77777777" w:rsidR="00862F2D" w:rsidRDefault="00862F2D" w:rsidP="00862F2D">
      <w:pPr>
        <w:ind w:left="720"/>
      </w:pPr>
    </w:p>
    <w:p w14:paraId="032B21B8" w14:textId="6CA5F8E9" w:rsidR="00862F2D" w:rsidRPr="00862F2D" w:rsidRDefault="00862F2D" w:rsidP="00862F2D">
      <w:pPr>
        <w:rPr>
          <w:b/>
          <w:bCs/>
        </w:rPr>
      </w:pPr>
      <w:r w:rsidRPr="00862F2D">
        <w:rPr>
          <w:b/>
          <w:bCs/>
        </w:rPr>
        <w:t xml:space="preserve">     Cấu hình </w:t>
      </w:r>
    </w:p>
    <w:p w14:paraId="00E0CCBC" w14:textId="7EBA60CD" w:rsidR="00862F2D" w:rsidRPr="00862F2D" w:rsidRDefault="00301DAF" w:rsidP="00862F2D">
      <w:pPr>
        <w:rPr>
          <w:b/>
          <w:bCs/>
        </w:rPr>
      </w:pPr>
      <w:r w:rsidRPr="00862F2D">
        <w:rPr>
          <w:b/>
          <w:bCs/>
        </w:rPr>
        <w:t xml:space="preserve">          </w:t>
      </w:r>
      <w:r w:rsidR="00862F2D" w:rsidRPr="00862F2D">
        <w:rPr>
          <w:b/>
          <w:bCs/>
        </w:rPr>
        <w:t xml:space="preserve"> </w:t>
      </w:r>
      <w:r w:rsidR="00862F2D" w:rsidRPr="00862F2D">
        <w:rPr>
          <w:rFonts w:hAnsi="Symbol"/>
          <w:b/>
          <w:bCs/>
        </w:rPr>
        <w:t xml:space="preserve">1. </w:t>
      </w:r>
      <w:r w:rsidR="00862F2D" w:rsidRPr="00862F2D">
        <w:rPr>
          <w:b/>
          <w:bCs/>
        </w:rPr>
        <w:t>Tạo Forward Lookup Zone:</w:t>
      </w:r>
    </w:p>
    <w:p w14:paraId="4B1B061D" w14:textId="1DC0E548" w:rsidR="00862F2D" w:rsidRPr="00862F2D" w:rsidRDefault="00862F2D" w:rsidP="00862F2D">
      <w:pPr>
        <w:rPr>
          <w:rFonts w:eastAsia="Times New Roman" w:cs="Times New Roman"/>
          <w:kern w:val="0"/>
          <w14:ligatures w14:val="none"/>
        </w:rPr>
      </w:pPr>
      <w:r>
        <w:rPr>
          <w:rFonts w:eastAsia="Times New Roman" w:cs="Times New Roman"/>
          <w:kern w:val="0"/>
          <w14:ligatures w14:val="none"/>
        </w:rPr>
        <w:tab/>
      </w:r>
      <w:r w:rsidR="00033093">
        <w:rPr>
          <w:rFonts w:eastAsia="Times New Roman" w:cs="Times New Roman"/>
          <w:kern w:val="0"/>
          <w14:ligatures w14:val="none"/>
        </w:rPr>
        <w:t xml:space="preserve">- </w:t>
      </w:r>
      <w:r w:rsidRPr="00862F2D">
        <w:rPr>
          <w:rFonts w:eastAsia="Times New Roman" w:cs="Times New Roman"/>
          <w:kern w:val="0"/>
          <w14:ligatures w14:val="none"/>
        </w:rPr>
        <w:t>Mở DNS Manager (</w:t>
      </w:r>
      <w:r w:rsidRPr="00862F2D">
        <w:rPr>
          <w:rFonts w:ascii="Courier New" w:eastAsia="Times New Roman" w:hAnsi="Courier New" w:cs="Courier New"/>
          <w:kern w:val="0"/>
          <w:sz w:val="20"/>
          <w:szCs w:val="20"/>
          <w14:ligatures w14:val="none"/>
        </w:rPr>
        <w:t>dnsmgmt.msc</w:t>
      </w:r>
      <w:r w:rsidRPr="00862F2D">
        <w:rPr>
          <w:rFonts w:eastAsia="Times New Roman" w:cs="Times New Roman"/>
          <w:kern w:val="0"/>
          <w14:ligatures w14:val="none"/>
        </w:rPr>
        <w:t>).</w:t>
      </w:r>
    </w:p>
    <w:p w14:paraId="66C65AC1" w14:textId="0FC60E45" w:rsidR="00862F2D" w:rsidRPr="00862F2D" w:rsidRDefault="00862F2D" w:rsidP="00862F2D">
      <w:pPr>
        <w:rPr>
          <w:rFonts w:eastAsia="Times New Roman" w:cs="Times New Roman"/>
          <w:kern w:val="0"/>
          <w14:ligatures w14:val="none"/>
        </w:rPr>
      </w:pPr>
      <w:r>
        <w:rPr>
          <w:rFonts w:eastAsia="Times New Roman" w:cs="Times New Roman"/>
          <w:kern w:val="0"/>
          <w14:ligatures w14:val="none"/>
        </w:rPr>
        <w:tab/>
      </w:r>
      <w:r w:rsidR="00033093">
        <w:rPr>
          <w:rFonts w:eastAsia="Times New Roman" w:cs="Times New Roman"/>
          <w:kern w:val="0"/>
          <w14:ligatures w14:val="none"/>
        </w:rPr>
        <w:t xml:space="preserve">- </w:t>
      </w:r>
      <w:r w:rsidRPr="00862F2D">
        <w:rPr>
          <w:rFonts w:eastAsia="Times New Roman" w:cs="Times New Roman"/>
          <w:kern w:val="0"/>
          <w14:ligatures w14:val="none"/>
        </w:rPr>
        <w:t>Nhấp chuột phải vào tên máy chủ DNS &gt; chọn New Zone....</w:t>
      </w:r>
    </w:p>
    <w:p w14:paraId="629489B5" w14:textId="6985D52B" w:rsidR="00862F2D" w:rsidRPr="00862F2D" w:rsidRDefault="00862F2D" w:rsidP="00862F2D">
      <w:pPr>
        <w:rPr>
          <w:rFonts w:eastAsia="Times New Roman" w:cs="Times New Roman"/>
          <w:kern w:val="0"/>
          <w14:ligatures w14:val="none"/>
        </w:rPr>
      </w:pPr>
      <w:r>
        <w:rPr>
          <w:rFonts w:eastAsia="Times New Roman" w:cs="Times New Roman"/>
          <w:kern w:val="0"/>
          <w14:ligatures w14:val="none"/>
        </w:rPr>
        <w:tab/>
      </w:r>
      <w:r w:rsidR="00033093">
        <w:rPr>
          <w:rFonts w:eastAsia="Times New Roman" w:cs="Times New Roman"/>
          <w:kern w:val="0"/>
          <w14:ligatures w14:val="none"/>
        </w:rPr>
        <w:t xml:space="preserve">- </w:t>
      </w:r>
      <w:r w:rsidRPr="00862F2D">
        <w:rPr>
          <w:rFonts w:eastAsia="Times New Roman" w:cs="Times New Roman"/>
          <w:kern w:val="0"/>
          <w14:ligatures w14:val="none"/>
        </w:rPr>
        <w:t>Chọn Primary Zone để tạo vùng chính.</w:t>
      </w:r>
    </w:p>
    <w:p w14:paraId="7773DEA9" w14:textId="642D1ECB" w:rsidR="00862F2D" w:rsidRPr="00862F2D" w:rsidRDefault="00862F2D" w:rsidP="00862F2D">
      <w:pPr>
        <w:rPr>
          <w:rFonts w:eastAsia="Times New Roman" w:cs="Times New Roman"/>
          <w:kern w:val="0"/>
          <w14:ligatures w14:val="none"/>
        </w:rPr>
      </w:pPr>
      <w:r>
        <w:rPr>
          <w:rFonts w:eastAsia="Times New Roman" w:cs="Times New Roman"/>
          <w:kern w:val="0"/>
          <w14:ligatures w14:val="none"/>
        </w:rPr>
        <w:tab/>
      </w:r>
      <w:r w:rsidR="00033093">
        <w:rPr>
          <w:rFonts w:eastAsia="Times New Roman" w:cs="Times New Roman"/>
          <w:kern w:val="0"/>
          <w14:ligatures w14:val="none"/>
        </w:rPr>
        <w:t xml:space="preserve">- </w:t>
      </w:r>
      <w:r w:rsidRPr="00862F2D">
        <w:rPr>
          <w:rFonts w:eastAsia="Times New Roman" w:cs="Times New Roman"/>
          <w:kern w:val="0"/>
          <w14:ligatures w14:val="none"/>
        </w:rPr>
        <w:t xml:space="preserve">Đặt tên cho vùng (ví dụ: </w:t>
      </w:r>
      <w:r>
        <w:rPr>
          <w:rFonts w:ascii="Courier New" w:eastAsia="Times New Roman" w:hAnsi="Courier New" w:cs="Courier New"/>
          <w:kern w:val="0"/>
          <w:sz w:val="20"/>
          <w:szCs w:val="20"/>
          <w14:ligatures w14:val="none"/>
        </w:rPr>
        <w:t>Heaven</w:t>
      </w:r>
      <w:r w:rsidRPr="00862F2D">
        <w:rPr>
          <w:rFonts w:ascii="Courier New" w:eastAsia="Times New Roman" w:hAnsi="Courier New" w:cs="Courier New"/>
          <w:kern w:val="0"/>
          <w:sz w:val="20"/>
          <w:szCs w:val="20"/>
          <w14:ligatures w14:val="none"/>
        </w:rPr>
        <w:t>.local</w:t>
      </w:r>
      <w:r w:rsidRPr="00862F2D">
        <w:rPr>
          <w:rFonts w:eastAsia="Times New Roman" w:cs="Times New Roman"/>
          <w:kern w:val="0"/>
          <w14:ligatures w14:val="none"/>
        </w:rPr>
        <w:t>)</w:t>
      </w:r>
    </w:p>
    <w:p w14:paraId="3331E78A" w14:textId="039A3F3F" w:rsidR="00862F2D" w:rsidRPr="00862F2D" w:rsidRDefault="00862F2D" w:rsidP="00862F2D">
      <w:pPr>
        <w:rPr>
          <w:rFonts w:eastAsia="Times New Roman" w:cs="Times New Roman"/>
          <w:b/>
          <w:bCs/>
          <w:kern w:val="0"/>
          <w14:ligatures w14:val="none"/>
        </w:rPr>
      </w:pPr>
      <w:r w:rsidRPr="00862F2D">
        <w:rPr>
          <w:rFonts w:eastAsia="Times New Roman" w:hAnsi="Symbol" w:cs="Times New Roman"/>
          <w:b/>
          <w:bCs/>
          <w:kern w:val="0"/>
          <w14:ligatures w14:val="none"/>
        </w:rPr>
        <w:tab/>
        <w:t xml:space="preserve">2. </w:t>
      </w:r>
      <w:r w:rsidRPr="00862F2D">
        <w:rPr>
          <w:rFonts w:eastAsia="Times New Roman" w:cs="Times New Roman"/>
          <w:b/>
          <w:bCs/>
          <w:kern w:val="0"/>
          <w14:ligatures w14:val="none"/>
        </w:rPr>
        <w:t>Thêm bản ghi DNS:</w:t>
      </w:r>
    </w:p>
    <w:p w14:paraId="1C8C7393" w14:textId="4049D88B" w:rsidR="00862F2D" w:rsidRPr="00862F2D" w:rsidRDefault="00862F2D" w:rsidP="00862F2D">
      <w:pPr>
        <w:rPr>
          <w:rFonts w:eastAsia="Times New Roman" w:cs="Times New Roman"/>
          <w:kern w:val="0"/>
          <w14:ligatures w14:val="none"/>
        </w:rPr>
      </w:pPr>
      <w:r>
        <w:rPr>
          <w:rFonts w:eastAsia="Times New Roman" w:cs="Times New Roman"/>
          <w:kern w:val="0"/>
          <w14:ligatures w14:val="none"/>
        </w:rPr>
        <w:tab/>
      </w:r>
      <w:r w:rsidR="00033093">
        <w:rPr>
          <w:rFonts w:eastAsia="Times New Roman" w:cs="Times New Roman"/>
          <w:kern w:val="0"/>
          <w14:ligatures w14:val="none"/>
        </w:rPr>
        <w:t xml:space="preserve">- </w:t>
      </w:r>
      <w:r w:rsidRPr="00862F2D">
        <w:rPr>
          <w:rFonts w:eastAsia="Times New Roman" w:cs="Times New Roman"/>
          <w:kern w:val="0"/>
          <w14:ligatures w14:val="none"/>
        </w:rPr>
        <w:t>Trong vùng vừa tạo, nhấp chuột phải &gt; New Host (A or AAAA) để thêm địa chỉ IP cho tên miền.</w:t>
      </w:r>
    </w:p>
    <w:p w14:paraId="533A8B18" w14:textId="272283F5" w:rsidR="00862F2D" w:rsidRDefault="00862F2D" w:rsidP="00862F2D">
      <w:pPr>
        <w:rPr>
          <w:rFonts w:ascii="Courier New" w:eastAsia="Times New Roman" w:hAnsi="Courier New" w:cs="Courier New"/>
          <w:kern w:val="0"/>
          <w:sz w:val="20"/>
          <w:szCs w:val="20"/>
          <w14:ligatures w14:val="none"/>
        </w:rPr>
      </w:pPr>
      <w:r>
        <w:rPr>
          <w:rFonts w:eastAsia="Times New Roman" w:cs="Times New Roman"/>
          <w:kern w:val="0"/>
          <w14:ligatures w14:val="none"/>
        </w:rPr>
        <w:tab/>
      </w:r>
      <w:r w:rsidRPr="00862F2D">
        <w:rPr>
          <w:rFonts w:eastAsia="Times New Roman" w:cs="Times New Roman"/>
          <w:kern w:val="0"/>
          <w14:ligatures w14:val="none"/>
        </w:rPr>
        <w:t xml:space="preserve">Ví dụ: Tạo tên </w:t>
      </w:r>
      <w:r w:rsidR="00033093">
        <w:rPr>
          <w:rFonts w:ascii="Courier New" w:eastAsia="Times New Roman" w:hAnsi="Courier New" w:cs="Courier New"/>
          <w:kern w:val="0"/>
          <w:sz w:val="20"/>
          <w:szCs w:val="20"/>
          <w14:ligatures w14:val="none"/>
        </w:rPr>
        <w:t>Server2022</w:t>
      </w:r>
      <w:r w:rsidRPr="00862F2D">
        <w:rPr>
          <w:rFonts w:ascii="Courier New" w:eastAsia="Times New Roman" w:hAnsi="Courier New" w:cs="Courier New"/>
          <w:kern w:val="0"/>
          <w:sz w:val="20"/>
          <w:szCs w:val="20"/>
          <w14:ligatures w14:val="none"/>
        </w:rPr>
        <w:t>.</w:t>
      </w:r>
      <w:r>
        <w:rPr>
          <w:rFonts w:ascii="Courier New" w:eastAsia="Times New Roman" w:hAnsi="Courier New" w:cs="Courier New"/>
          <w:kern w:val="0"/>
          <w:sz w:val="20"/>
          <w:szCs w:val="20"/>
          <w14:ligatures w14:val="none"/>
        </w:rPr>
        <w:t>Heaven</w:t>
      </w:r>
      <w:r w:rsidRPr="00862F2D">
        <w:rPr>
          <w:rFonts w:ascii="Courier New" w:eastAsia="Times New Roman" w:hAnsi="Courier New" w:cs="Courier New"/>
          <w:kern w:val="0"/>
          <w:sz w:val="20"/>
          <w:szCs w:val="20"/>
          <w14:ligatures w14:val="none"/>
        </w:rPr>
        <w:t>.local</w:t>
      </w:r>
      <w:r w:rsidRPr="00862F2D">
        <w:rPr>
          <w:rFonts w:eastAsia="Times New Roman" w:cs="Times New Roman"/>
          <w:kern w:val="0"/>
          <w14:ligatures w14:val="none"/>
        </w:rPr>
        <w:t xml:space="preserve"> với IP </w:t>
      </w:r>
      <w:r w:rsidRPr="00862F2D">
        <w:rPr>
          <w:rFonts w:ascii="Courier New" w:eastAsia="Times New Roman" w:hAnsi="Courier New" w:cs="Courier New"/>
          <w:kern w:val="0"/>
          <w:sz w:val="20"/>
          <w:szCs w:val="20"/>
          <w14:ligatures w14:val="none"/>
        </w:rPr>
        <w:t>192.168</w:t>
      </w:r>
      <w:r w:rsidR="00033093">
        <w:rPr>
          <w:rFonts w:ascii="Courier New" w:eastAsia="Times New Roman" w:hAnsi="Courier New" w:cs="Courier New"/>
          <w:kern w:val="0"/>
          <w:sz w:val="20"/>
          <w:szCs w:val="20"/>
          <w14:ligatures w14:val="none"/>
        </w:rPr>
        <w:t>.2.2</w:t>
      </w:r>
    </w:p>
    <w:p w14:paraId="400854C2" w14:textId="60B87E31" w:rsidR="00033093" w:rsidRPr="00862F2D" w:rsidRDefault="00033093" w:rsidP="00033093">
      <w:pPr>
        <w:rPr>
          <w:rFonts w:cs="Times New Roman"/>
        </w:rPr>
      </w:pPr>
      <w:r>
        <w:tab/>
      </w:r>
      <w:r>
        <w:tab/>
        <w:t xml:space="preserve">Tạo alias </w:t>
      </w:r>
      <w:hyperlink r:id="rId11" w:history="1">
        <w:r w:rsidRPr="00204C04">
          <w:rPr>
            <w:rStyle w:val="Hyperlink"/>
          </w:rPr>
          <w:t>www.Heaven.Local</w:t>
        </w:r>
      </w:hyperlink>
      <w:r>
        <w:t xml:space="preserve"> ( www thay cho Server2022)</w:t>
      </w:r>
    </w:p>
    <w:p w14:paraId="07F6F682" w14:textId="43E8C6B1" w:rsidR="00862F2D" w:rsidRPr="00862F2D" w:rsidRDefault="00862F2D" w:rsidP="00862F2D">
      <w:pPr>
        <w:rPr>
          <w:rFonts w:eastAsia="Times New Roman" w:cs="Times New Roman"/>
          <w:kern w:val="0"/>
          <w14:ligatures w14:val="none"/>
        </w:rPr>
      </w:pPr>
      <w:r>
        <w:rPr>
          <w:rFonts w:eastAsia="Times New Roman" w:hAnsi="Symbol" w:cs="Times New Roman"/>
          <w:kern w:val="0"/>
          <w14:ligatures w14:val="none"/>
        </w:rPr>
        <w:tab/>
      </w:r>
      <w:r w:rsidRPr="00862F2D">
        <w:rPr>
          <w:rFonts w:eastAsia="Times New Roman" w:hAnsi="Symbol" w:cs="Times New Roman"/>
          <w:kern w:val="0"/>
          <w14:ligatures w14:val="none"/>
        </w:rPr>
        <w:t></w:t>
      </w:r>
      <w:r w:rsidRPr="00862F2D">
        <w:rPr>
          <w:rFonts w:eastAsia="Times New Roman" w:cs="Times New Roman"/>
          <w:kern w:val="0"/>
          <w14:ligatures w14:val="none"/>
        </w:rPr>
        <w:t xml:space="preserve">  Kiểm tra:</w:t>
      </w:r>
    </w:p>
    <w:p w14:paraId="285B8416" w14:textId="19D962BB" w:rsidR="00862F2D" w:rsidRPr="00862F2D" w:rsidRDefault="00862F2D" w:rsidP="00862F2D">
      <w:pPr>
        <w:rPr>
          <w:rFonts w:eastAsia="Times New Roman" w:cs="Times New Roman"/>
          <w:kern w:val="0"/>
          <w14:ligatures w14:val="none"/>
        </w:rPr>
      </w:pPr>
      <w:r>
        <w:rPr>
          <w:rFonts w:eastAsia="Times New Roman" w:cs="Times New Roman"/>
          <w:kern w:val="0"/>
          <w14:ligatures w14:val="none"/>
        </w:rPr>
        <w:tab/>
      </w:r>
      <w:r w:rsidR="00033093">
        <w:rPr>
          <w:rFonts w:eastAsia="Times New Roman" w:cs="Times New Roman"/>
          <w:kern w:val="0"/>
          <w14:ligatures w14:val="none"/>
        </w:rPr>
        <w:t xml:space="preserve">- </w:t>
      </w:r>
      <w:r w:rsidRPr="00862F2D">
        <w:rPr>
          <w:rFonts w:eastAsia="Times New Roman" w:cs="Times New Roman"/>
          <w:kern w:val="0"/>
          <w14:ligatures w14:val="none"/>
        </w:rPr>
        <w:t>Mở Command Prompt và dùng lệnh:</w:t>
      </w:r>
    </w:p>
    <w:p w14:paraId="59E715EF" w14:textId="38F5D134" w:rsidR="00862F2D" w:rsidRPr="00862F2D" w:rsidRDefault="00862F2D" w:rsidP="00862F2D">
      <w:pPr>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ab/>
      </w:r>
      <w:r w:rsidRPr="00862F2D">
        <w:rPr>
          <w:rFonts w:ascii="Courier New" w:eastAsia="Times New Roman" w:hAnsi="Courier New" w:cs="Courier New"/>
          <w:kern w:val="0"/>
          <w:sz w:val="20"/>
          <w:szCs w:val="20"/>
          <w14:ligatures w14:val="none"/>
        </w:rPr>
        <w:t>bash</w:t>
      </w:r>
    </w:p>
    <w:p w14:paraId="12F793CD" w14:textId="6207D8B4" w:rsidR="00862F2D" w:rsidRPr="00862F2D" w:rsidRDefault="00862F2D" w:rsidP="00862F2D">
      <w:pPr>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ab/>
      </w:r>
      <w:r w:rsidRPr="00862F2D">
        <w:rPr>
          <w:rFonts w:ascii="Courier New" w:eastAsia="Times New Roman" w:hAnsi="Courier New" w:cs="Courier New"/>
          <w:kern w:val="0"/>
          <w:sz w:val="20"/>
          <w:szCs w:val="20"/>
          <w14:ligatures w14:val="none"/>
        </w:rPr>
        <w:t>nslookup webserver.example.local</w:t>
      </w:r>
    </w:p>
    <w:p w14:paraId="3EEDDA38" w14:textId="6DC71966" w:rsidR="00862F2D" w:rsidRPr="00862F2D" w:rsidRDefault="00862F2D" w:rsidP="00862F2D">
      <w:pPr>
        <w:rPr>
          <w:rFonts w:eastAsia="Times New Roman" w:cs="Times New Roman"/>
          <w:kern w:val="0"/>
          <w14:ligatures w14:val="none"/>
        </w:rPr>
      </w:pPr>
      <w:r>
        <w:rPr>
          <w:rFonts w:eastAsia="Times New Roman" w:cs="Times New Roman"/>
          <w:kern w:val="0"/>
          <w14:ligatures w14:val="none"/>
        </w:rPr>
        <w:tab/>
      </w:r>
      <w:r w:rsidR="00033093">
        <w:rPr>
          <w:rFonts w:eastAsia="Times New Roman" w:cs="Times New Roman"/>
          <w:kern w:val="0"/>
          <w14:ligatures w14:val="none"/>
        </w:rPr>
        <w:t xml:space="preserve">- </w:t>
      </w:r>
      <w:r w:rsidRPr="00862F2D">
        <w:rPr>
          <w:rFonts w:eastAsia="Times New Roman" w:cs="Times New Roman"/>
          <w:kern w:val="0"/>
          <w14:ligatures w14:val="none"/>
        </w:rPr>
        <w:t>Kết quả trả về địa chỉ IP tương ứn</w:t>
      </w:r>
      <w:r>
        <w:rPr>
          <w:rFonts w:eastAsia="Times New Roman" w:cs="Times New Roman"/>
          <w:kern w:val="0"/>
          <w14:ligatures w14:val="none"/>
        </w:rPr>
        <w:t>g</w:t>
      </w:r>
    </w:p>
    <w:p w14:paraId="31A8C6E1" w14:textId="45D95968" w:rsidR="00301DAF" w:rsidRPr="00301DAF" w:rsidRDefault="00301DAF" w:rsidP="007E71CA"/>
    <w:p w14:paraId="6113CCCC" w14:textId="77777777" w:rsidR="00301DAF" w:rsidRDefault="00301DAF" w:rsidP="007E71CA"/>
    <w:p w14:paraId="044F58AB" w14:textId="2ECE59B1" w:rsidR="006C3002" w:rsidRDefault="006C3002" w:rsidP="009D586E">
      <w:pPr>
        <w:pStyle w:val="Heading2"/>
      </w:pPr>
      <w:r>
        <w:t xml:space="preserve">Lab3 : Cấu hình </w:t>
      </w:r>
      <w:r w:rsidR="009D586E">
        <w:t>Domain Controller</w:t>
      </w:r>
    </w:p>
    <w:p w14:paraId="6AC5CAB6" w14:textId="5827E536" w:rsidR="009D586E" w:rsidRPr="009D586E" w:rsidRDefault="009D586E" w:rsidP="009D586E">
      <w:pPr>
        <w:pStyle w:val="Heading3"/>
      </w:pPr>
      <w:r w:rsidRPr="009D586E">
        <w:t>1. Domain Controller là gì?</w:t>
      </w:r>
    </w:p>
    <w:p w14:paraId="0D913FC2" w14:textId="5C95F723" w:rsidR="009D586E" w:rsidRDefault="009D586E" w:rsidP="007E71CA">
      <w:r>
        <w:t xml:space="preserve">     Domain Controller là một máy chủ trong mạng chạy dịch vụ Active Directory Domain Services (ADDS). Quản lý và xác thực quyền truy cập của người dùng và thiết bị trong một Domain </w:t>
      </w:r>
    </w:p>
    <w:p w14:paraId="0036E936" w14:textId="4375DEEF" w:rsidR="009D586E" w:rsidRDefault="009D586E" w:rsidP="007E71CA">
      <w:r>
        <w:lastRenderedPageBreak/>
        <w:t xml:space="preserve">     Domain là một tập hợp các tài nguyên mạng được quản lí tập trung dưới một tên miền chung ( ví dụ Heaven.local)</w:t>
      </w:r>
    </w:p>
    <w:p w14:paraId="1BF64CC5" w14:textId="46317B14" w:rsidR="009D586E" w:rsidRDefault="009D586E" w:rsidP="007E71CA">
      <w:r>
        <w:t xml:space="preserve">     Chức năng DC:</w:t>
      </w:r>
    </w:p>
    <w:p w14:paraId="734B8674" w14:textId="0795A1AA" w:rsidR="009D586E" w:rsidRPr="009D586E" w:rsidRDefault="009D586E" w:rsidP="007E71CA">
      <w:pPr>
        <w:rPr>
          <w:b/>
          <w:bCs/>
        </w:rPr>
      </w:pPr>
      <w:r w:rsidRPr="009D586E">
        <w:rPr>
          <w:b/>
          <w:bCs/>
        </w:rPr>
        <w:t xml:space="preserve">     (1) Xác thực người dùng:</w:t>
      </w:r>
    </w:p>
    <w:p w14:paraId="1267A0F2" w14:textId="6BEBB01A" w:rsidR="009D586E" w:rsidRDefault="009D586E" w:rsidP="007E71CA">
      <w:r>
        <w:t xml:space="preserve"> </w:t>
      </w:r>
      <w:r>
        <w:tab/>
        <w:t xml:space="preserve">Chịu trách nhiệm xác thực thông tin đăng nhập của người dùng và thiết bị </w:t>
      </w:r>
    </w:p>
    <w:p w14:paraId="4BCFCB9B" w14:textId="6FECCC5C" w:rsidR="009D586E" w:rsidRDefault="009D586E" w:rsidP="007E71CA">
      <w:r>
        <w:tab/>
        <w:t>Đảm bảo chỉ người dùng được phép mới có thể truy cập các tài nguyên mạng</w:t>
      </w:r>
    </w:p>
    <w:p w14:paraId="6A68E027" w14:textId="788B8CFA" w:rsidR="009D586E" w:rsidRPr="009D586E" w:rsidRDefault="009D586E" w:rsidP="007E71CA">
      <w:pPr>
        <w:rPr>
          <w:b/>
          <w:bCs/>
        </w:rPr>
      </w:pPr>
      <w:r w:rsidRPr="009D586E">
        <w:rPr>
          <w:b/>
          <w:bCs/>
        </w:rPr>
        <w:t xml:space="preserve">     (2) Quản lý tài khoản tập trung:</w:t>
      </w:r>
    </w:p>
    <w:p w14:paraId="1CAC4E4E" w14:textId="07245E8E" w:rsidR="009D586E" w:rsidRDefault="009D586E" w:rsidP="007E71CA">
      <w:r>
        <w:tab/>
        <w:t>Lưu trữ tất cả tài khoản người dùng và nhóm vào Active Directory</w:t>
      </w:r>
    </w:p>
    <w:p w14:paraId="194C25C9" w14:textId="5688A165" w:rsidR="009D586E" w:rsidRDefault="009D586E" w:rsidP="007E71CA">
      <w:r>
        <w:tab/>
        <w:t xml:space="preserve">Tạo , chỉnh sửa, xóa tài khoản </w:t>
      </w:r>
    </w:p>
    <w:p w14:paraId="52A47D6D" w14:textId="6B86A667" w:rsidR="009D586E" w:rsidRPr="009D586E" w:rsidRDefault="009D586E" w:rsidP="007E71CA">
      <w:pPr>
        <w:rPr>
          <w:b/>
          <w:bCs/>
        </w:rPr>
      </w:pPr>
      <w:r w:rsidRPr="009D586E">
        <w:rPr>
          <w:b/>
          <w:bCs/>
        </w:rPr>
        <w:t xml:space="preserve">     (3) Phân quyền và kiểm soát truy cập</w:t>
      </w:r>
    </w:p>
    <w:p w14:paraId="27AAAA11" w14:textId="695F6472" w:rsidR="009D586E" w:rsidRDefault="009D586E" w:rsidP="007E71CA">
      <w:r>
        <w:t xml:space="preserve"> </w:t>
      </w:r>
      <w:r>
        <w:tab/>
        <w:t>Cấp hoặc từ chối quyền truy cập vào tài nguyên mạng</w:t>
      </w:r>
    </w:p>
    <w:p w14:paraId="0B9D602E" w14:textId="21986E3B" w:rsidR="009D586E" w:rsidRDefault="009D586E" w:rsidP="007E71CA">
      <w:r>
        <w:tab/>
        <w:t>Phân quyền dựa trên vai trò hoặc nhóm người dùng</w:t>
      </w:r>
    </w:p>
    <w:p w14:paraId="6FC98028" w14:textId="11DBF9B1" w:rsidR="009D586E" w:rsidRPr="009D586E" w:rsidRDefault="009D586E" w:rsidP="007E71CA">
      <w:pPr>
        <w:rPr>
          <w:b/>
          <w:bCs/>
        </w:rPr>
      </w:pPr>
      <w:r w:rsidRPr="009D586E">
        <w:rPr>
          <w:b/>
          <w:bCs/>
        </w:rPr>
        <w:t xml:space="preserve">     (4) Triển khai và quản lý Group Policy</w:t>
      </w:r>
    </w:p>
    <w:p w14:paraId="3F06BE70" w14:textId="45A5F8CE" w:rsidR="009D586E" w:rsidRDefault="009D586E" w:rsidP="007E71CA">
      <w:r>
        <w:tab/>
        <w:t xml:space="preserve">Áp đặt chính sách bảo mật , cấu hình hệ thống và quy tắc </w:t>
      </w:r>
    </w:p>
    <w:p w14:paraId="0B46C643" w14:textId="250BA499" w:rsidR="009D586E" w:rsidRDefault="009D586E" w:rsidP="007E71CA">
      <w:r>
        <w:tab/>
        <w:t>Ví dụ : Thay đổi mật khẩu sau 1 thời gian, cấm cài đặt phần mềm, đặt hình nền cho tất cả máy tính</w:t>
      </w:r>
    </w:p>
    <w:p w14:paraId="4AB6429F" w14:textId="220E47E4" w:rsidR="009D586E" w:rsidRPr="009D586E" w:rsidRDefault="009D586E" w:rsidP="007E71CA">
      <w:pPr>
        <w:rPr>
          <w:b/>
          <w:bCs/>
        </w:rPr>
      </w:pPr>
      <w:r w:rsidRPr="009D586E">
        <w:rPr>
          <w:b/>
          <w:bCs/>
        </w:rPr>
        <w:t xml:space="preserve">     (5) Lưu trữ và đồng bộ dữ liệu Active Directory </w:t>
      </w:r>
    </w:p>
    <w:p w14:paraId="18E8BA9D" w14:textId="72E46C3A" w:rsidR="009D586E" w:rsidRPr="009D586E" w:rsidRDefault="009D586E" w:rsidP="007E71CA">
      <w:pPr>
        <w:rPr>
          <w:b/>
          <w:bCs/>
        </w:rPr>
      </w:pPr>
      <w:r w:rsidRPr="009D586E">
        <w:rPr>
          <w:b/>
          <w:bCs/>
        </w:rPr>
        <w:t xml:space="preserve">     (6) Tăng cường bảo mật</w:t>
      </w:r>
    </w:p>
    <w:p w14:paraId="4018D73E" w14:textId="2CDA73D5" w:rsidR="009D586E" w:rsidRPr="00A1788B" w:rsidRDefault="009D586E" w:rsidP="007E71CA">
      <w:r w:rsidRPr="009D586E">
        <w:rPr>
          <w:b/>
          <w:bCs/>
        </w:rPr>
        <w:t xml:space="preserve">     (7) Hỗ trợ mở rộng và dự phòng : </w:t>
      </w:r>
      <w:r w:rsidRPr="00A1788B">
        <w:t>có thể triển khai nhiều DC trong 1 Domain</w:t>
      </w:r>
    </w:p>
    <w:p w14:paraId="539A8027" w14:textId="693346D6" w:rsidR="009D586E" w:rsidRPr="009D586E" w:rsidRDefault="009D586E" w:rsidP="007E71CA">
      <w:pPr>
        <w:rPr>
          <w:b/>
          <w:bCs/>
        </w:rPr>
      </w:pPr>
    </w:p>
    <w:p w14:paraId="6F316471" w14:textId="7E6293B4" w:rsidR="009D586E" w:rsidRDefault="009D586E" w:rsidP="009D586E">
      <w:pPr>
        <w:pStyle w:val="Heading3"/>
      </w:pPr>
      <w:r>
        <w:t>2. Cấu hình Domain Controller</w:t>
      </w:r>
      <w:r w:rsidR="00D42FF0">
        <w:t xml:space="preserve"> (</w:t>
      </w:r>
      <w:r w:rsidR="0036102E">
        <w:t>h</w:t>
      </w:r>
      <w:r w:rsidR="00D42FF0">
        <w:t>eaven.vn)</w:t>
      </w:r>
    </w:p>
    <w:p w14:paraId="6D73FA64" w14:textId="3ADCDB8B" w:rsidR="009D586E" w:rsidRPr="00EB254C" w:rsidRDefault="00A40757" w:rsidP="009D586E">
      <w:pPr>
        <w:rPr>
          <w:b/>
          <w:bCs/>
        </w:rPr>
      </w:pPr>
      <w:r w:rsidRPr="00EB254C">
        <w:rPr>
          <w:b/>
          <w:bCs/>
        </w:rPr>
        <w:t>2.1 Cài đặt Domain Controller (DC)</w:t>
      </w:r>
    </w:p>
    <w:p w14:paraId="45DF3804" w14:textId="343B0BAD" w:rsidR="00A1788B" w:rsidRPr="00EB254C" w:rsidRDefault="00A1788B" w:rsidP="009D586E">
      <w:pPr>
        <w:rPr>
          <w:b/>
          <w:bCs/>
        </w:rPr>
      </w:pPr>
      <w:r w:rsidRPr="00EB254C">
        <w:rPr>
          <w:b/>
          <w:bCs/>
        </w:rPr>
        <w:t xml:space="preserve">     1. Chuẩn bị máy chủ Window Server 2022</w:t>
      </w:r>
    </w:p>
    <w:p w14:paraId="583BB92C" w14:textId="6F6FBBCB" w:rsidR="00A1788B" w:rsidRDefault="00A1788B" w:rsidP="009D586E">
      <w:r>
        <w:tab/>
      </w:r>
      <w:r w:rsidR="00665F7D">
        <w:t>- IP tĩnh : 192.168.2.2</w:t>
      </w:r>
    </w:p>
    <w:p w14:paraId="2C8442E6" w14:textId="21F71DC0" w:rsidR="00665F7D" w:rsidRDefault="00665F7D" w:rsidP="009D586E">
      <w:r>
        <w:tab/>
        <w:t>- Tên : Server2022</w:t>
      </w:r>
    </w:p>
    <w:p w14:paraId="6209F7AD" w14:textId="1E29814A" w:rsidR="00A40757" w:rsidRPr="00EB254C" w:rsidRDefault="00665F7D" w:rsidP="009D586E">
      <w:pPr>
        <w:rPr>
          <w:b/>
          <w:bCs/>
        </w:rPr>
      </w:pPr>
      <w:r w:rsidRPr="00EB254C">
        <w:rPr>
          <w:b/>
          <w:bCs/>
        </w:rPr>
        <w:t xml:space="preserve">     2. Cài đặt Active Directory Domain Services (AD DS)</w:t>
      </w:r>
    </w:p>
    <w:p w14:paraId="3951C3E8" w14:textId="4207297A" w:rsidR="00665F7D" w:rsidRDefault="00665F7D" w:rsidP="009D586E">
      <w:pPr>
        <w:rPr>
          <w:b/>
          <w:bCs/>
        </w:rPr>
      </w:pPr>
      <w:r>
        <w:tab/>
        <w:t xml:space="preserve">- Mở </w:t>
      </w:r>
      <w:r w:rsidRPr="00665F7D">
        <w:rPr>
          <w:b/>
          <w:bCs/>
        </w:rPr>
        <w:t>Server Manager</w:t>
      </w:r>
      <w:r>
        <w:t xml:space="preserve"> &gt; chọn </w:t>
      </w:r>
      <w:r w:rsidRPr="00665F7D">
        <w:rPr>
          <w:b/>
          <w:bCs/>
        </w:rPr>
        <w:t>Manage</w:t>
      </w:r>
      <w:r>
        <w:t xml:space="preserve"> &gt; </w:t>
      </w:r>
      <w:r w:rsidRPr="00665F7D">
        <w:rPr>
          <w:b/>
          <w:bCs/>
        </w:rPr>
        <w:t>Add roles and Features</w:t>
      </w:r>
    </w:p>
    <w:p w14:paraId="27CF1180" w14:textId="2EC4D51E" w:rsidR="00665F7D" w:rsidRPr="00665F7D" w:rsidRDefault="00665F7D" w:rsidP="009D586E">
      <w:pPr>
        <w:rPr>
          <w:b/>
          <w:bCs/>
        </w:rPr>
      </w:pPr>
      <w:r>
        <w:rPr>
          <w:b/>
          <w:bCs/>
        </w:rPr>
        <w:tab/>
        <w:t xml:space="preserve">- Server roles </w:t>
      </w:r>
      <w:r>
        <w:t xml:space="preserve">&gt; chọn </w:t>
      </w:r>
      <w:r>
        <w:rPr>
          <w:b/>
          <w:bCs/>
        </w:rPr>
        <w:t xml:space="preserve">Active Directory Domain Services </w:t>
      </w:r>
      <w:r>
        <w:t xml:space="preserve">&gt; chọn </w:t>
      </w:r>
      <w:r>
        <w:rPr>
          <w:b/>
          <w:bCs/>
        </w:rPr>
        <w:t>Next (</w:t>
      </w:r>
      <w:r w:rsidR="00EB254C">
        <w:rPr>
          <w:b/>
          <w:bCs/>
        </w:rPr>
        <w:t>2</w:t>
      </w:r>
      <w:r>
        <w:rPr>
          <w:b/>
          <w:bCs/>
        </w:rPr>
        <w:t xml:space="preserve">) </w:t>
      </w:r>
      <w:r>
        <w:t xml:space="preserve">&gt; chọn </w:t>
      </w:r>
      <w:r>
        <w:rPr>
          <w:b/>
          <w:bCs/>
        </w:rPr>
        <w:t>Install.</w:t>
      </w:r>
    </w:p>
    <w:p w14:paraId="332E3DAC" w14:textId="77777777" w:rsidR="00665F7D" w:rsidRDefault="00665F7D" w:rsidP="009D586E">
      <w:pPr>
        <w:rPr>
          <w:b/>
          <w:bCs/>
        </w:rPr>
      </w:pPr>
    </w:p>
    <w:p w14:paraId="1D769583" w14:textId="074CFA5D" w:rsidR="00665F7D" w:rsidRDefault="00665F7D" w:rsidP="009D586E">
      <w:pPr>
        <w:rPr>
          <w:b/>
          <w:bCs/>
        </w:rPr>
      </w:pPr>
      <w:r w:rsidRPr="00665F7D">
        <w:rPr>
          <w:b/>
          <w:bCs/>
          <w:noProof/>
        </w:rPr>
        <w:lastRenderedPageBreak/>
        <w:drawing>
          <wp:inline distT="0" distB="0" distL="0" distR="0" wp14:anchorId="76BEBEFF" wp14:editId="6250A529">
            <wp:extent cx="5686450" cy="1858010"/>
            <wp:effectExtent l="152400" t="152400" r="371475"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21" t="2160"/>
                    <a:stretch/>
                  </pic:blipFill>
                  <pic:spPr bwMode="auto">
                    <a:xfrm>
                      <a:off x="0" y="0"/>
                      <a:ext cx="5687197" cy="18582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2D7DF4" w14:textId="26C9E96C" w:rsidR="00665F7D" w:rsidRDefault="00EB254C" w:rsidP="009D586E">
      <w:r>
        <w:rPr>
          <w:b/>
          <w:bCs/>
        </w:rPr>
        <w:tab/>
        <w:t xml:space="preserve">- </w:t>
      </w:r>
      <w:r>
        <w:t xml:space="preserve">Sau khi cài thành công, tại cửa sổ </w:t>
      </w:r>
      <w:r w:rsidRPr="00EB254C">
        <w:rPr>
          <w:b/>
          <w:bCs/>
          <w:color w:val="0B769F" w:themeColor="accent4" w:themeShade="BF"/>
        </w:rPr>
        <w:t>Installation progress</w:t>
      </w:r>
      <w:r>
        <w:t xml:space="preserve">, chọn dòng </w:t>
      </w:r>
      <w:r>
        <w:rPr>
          <w:b/>
          <w:bCs/>
        </w:rPr>
        <w:t>Promote this server to a domain controller</w:t>
      </w:r>
      <w:r>
        <w:t>.</w:t>
      </w:r>
    </w:p>
    <w:p w14:paraId="2B0CA456" w14:textId="7CA549F6" w:rsidR="00EB254C" w:rsidRDefault="00EB254C" w:rsidP="009D586E">
      <w:r>
        <w:rPr>
          <w:noProof/>
          <w14:ligatures w14:val="none"/>
        </w:rPr>
        <mc:AlternateContent>
          <mc:Choice Requires="wps">
            <w:drawing>
              <wp:anchor distT="0" distB="0" distL="114300" distR="114300" simplePos="0" relativeHeight="251659264" behindDoc="0" locked="0" layoutInCell="1" allowOverlap="1" wp14:anchorId="6C134BF0" wp14:editId="513DA3F7">
                <wp:simplePos x="0" y="0"/>
                <wp:positionH relativeFrom="column">
                  <wp:posOffset>402834</wp:posOffset>
                </wp:positionH>
                <wp:positionV relativeFrom="paragraph">
                  <wp:posOffset>1270293</wp:posOffset>
                </wp:positionV>
                <wp:extent cx="2854569" cy="211015"/>
                <wp:effectExtent l="0" t="0" r="22225" b="17780"/>
                <wp:wrapNone/>
                <wp:docPr id="6" name="Rectangle 6"/>
                <wp:cNvGraphicFramePr/>
                <a:graphic xmlns:a="http://schemas.openxmlformats.org/drawingml/2006/main">
                  <a:graphicData uri="http://schemas.microsoft.com/office/word/2010/wordprocessingShape">
                    <wps:wsp>
                      <wps:cNvSpPr/>
                      <wps:spPr>
                        <a:xfrm>
                          <a:off x="0" y="0"/>
                          <a:ext cx="2854569" cy="211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43C15" id="Rectangle 6" o:spid="_x0000_s1026" style="position:absolute;margin-left:31.7pt;margin-top:100pt;width:224.75pt;height:1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" filled="f" strokecolor="red" strokeweight="1pt"/>
            </w:pict>
          </mc:Fallback>
        </mc:AlternateContent>
      </w:r>
      <w:r w:rsidRPr="00EB254C">
        <w:rPr>
          <w:noProof/>
        </w:rPr>
        <w:drawing>
          <wp:inline distT="0" distB="0" distL="0" distR="0" wp14:anchorId="164786D5" wp14:editId="394A3F0A">
            <wp:extent cx="5757545" cy="1388110"/>
            <wp:effectExtent l="152400" t="152400" r="357505" b="3644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7545" cy="1388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A1148B" w14:textId="06AD8B73" w:rsidR="00EB254C" w:rsidRPr="00EB254C" w:rsidRDefault="00EB254C" w:rsidP="009D586E">
      <w:pPr>
        <w:rPr>
          <w:b/>
          <w:bCs/>
        </w:rPr>
      </w:pPr>
      <w:r>
        <w:tab/>
        <w:t xml:space="preserve">- Tại của sổ </w:t>
      </w:r>
      <w:r w:rsidRPr="00EB254C">
        <w:rPr>
          <w:b/>
          <w:bCs/>
          <w:color w:val="0B769F" w:themeColor="accent4" w:themeShade="BF"/>
        </w:rPr>
        <w:t xml:space="preserve">Deployment Configuration </w:t>
      </w:r>
      <w:r>
        <w:t xml:space="preserve">&gt; chọn </w:t>
      </w:r>
      <w:r>
        <w:rPr>
          <w:b/>
          <w:bCs/>
        </w:rPr>
        <w:t xml:space="preserve">Add a new forest </w:t>
      </w:r>
      <w:r>
        <w:t xml:space="preserve">&gt; Trong ô </w:t>
      </w:r>
      <w:r w:rsidRPr="00EB254C">
        <w:rPr>
          <w:b/>
          <w:bCs/>
        </w:rPr>
        <w:t>Root Domain Name</w:t>
      </w:r>
      <w:r>
        <w:t xml:space="preserve">, nhập  </w:t>
      </w:r>
      <w:r w:rsidR="009626EE">
        <w:rPr>
          <w:b/>
          <w:bCs/>
        </w:rPr>
        <w:t>h</w:t>
      </w:r>
      <w:r w:rsidRPr="00EB254C">
        <w:rPr>
          <w:b/>
          <w:bCs/>
        </w:rPr>
        <w:t>eaven.vn</w:t>
      </w:r>
      <w:r>
        <w:t xml:space="preserve"> &gt; chọn </w:t>
      </w:r>
      <w:r w:rsidRPr="00EB254C">
        <w:rPr>
          <w:b/>
          <w:bCs/>
        </w:rPr>
        <w:t>Next</w:t>
      </w:r>
    </w:p>
    <w:p w14:paraId="391E1FE5" w14:textId="77777777" w:rsidR="00EB254C" w:rsidRDefault="00EB254C" w:rsidP="009D586E">
      <w:pPr>
        <w:rPr>
          <w:noProof/>
          <w14:ligatures w14:val="none"/>
        </w:rPr>
      </w:pPr>
      <w:r>
        <w:rPr>
          <w:b/>
          <w:bCs/>
        </w:rPr>
        <w:tab/>
      </w:r>
    </w:p>
    <w:p w14:paraId="37F965F5" w14:textId="53BA5980" w:rsidR="00EB254C" w:rsidRDefault="00EB254C" w:rsidP="009D586E">
      <w:pPr>
        <w:rPr>
          <w:b/>
          <w:bCs/>
        </w:rPr>
      </w:pPr>
      <w:r>
        <w:rPr>
          <w:noProof/>
          <w14:ligatures w14:val="none"/>
        </w:rPr>
        <w:drawing>
          <wp:inline distT="0" distB="0" distL="0" distR="0" wp14:anchorId="5D7B250C" wp14:editId="2426C9F1">
            <wp:extent cx="5622730" cy="1878965"/>
            <wp:effectExtent l="171450" t="152400" r="359410" b="3498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30" t="1" r="1" b="-1446"/>
                    <a:stretch/>
                  </pic:blipFill>
                  <pic:spPr bwMode="auto">
                    <a:xfrm>
                      <a:off x="0" y="0"/>
                      <a:ext cx="5622730" cy="18789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085E04" w14:textId="5AB5595F" w:rsidR="00EB254C" w:rsidRPr="0054427F" w:rsidRDefault="00EB254C" w:rsidP="009D586E">
      <w:pPr>
        <w:rPr>
          <w:b/>
          <w:bCs/>
        </w:rPr>
      </w:pPr>
      <w:r>
        <w:rPr>
          <w:b/>
          <w:bCs/>
        </w:rPr>
        <w:tab/>
        <w:t xml:space="preserve">- </w:t>
      </w:r>
      <w:r w:rsidR="00CE76F2">
        <w:t xml:space="preserve">Tại cửa sổ </w:t>
      </w:r>
      <w:r w:rsidR="00CE76F2" w:rsidRPr="0054427F">
        <w:rPr>
          <w:b/>
          <w:bCs/>
          <w:color w:val="0B769F" w:themeColor="accent4" w:themeShade="BF"/>
        </w:rPr>
        <w:t>Domain Controller Options</w:t>
      </w:r>
      <w:r w:rsidR="00CE76F2" w:rsidRPr="0054427F">
        <w:rPr>
          <w:color w:val="0B769F" w:themeColor="accent4" w:themeShade="BF"/>
        </w:rPr>
        <w:t xml:space="preserve"> </w:t>
      </w:r>
      <w:r w:rsidR="00CE76F2">
        <w:t xml:space="preserve">&gt; Thiết lập Password cho </w:t>
      </w:r>
      <w:r w:rsidR="00CE76F2">
        <w:rPr>
          <w:b/>
          <w:bCs/>
        </w:rPr>
        <w:t xml:space="preserve">Directory Service Restore Mode (DSRM) </w:t>
      </w:r>
      <w:r w:rsidR="0054427F">
        <w:t xml:space="preserve">&gt; </w:t>
      </w:r>
      <w:r w:rsidR="0054427F">
        <w:rPr>
          <w:b/>
          <w:bCs/>
        </w:rPr>
        <w:t xml:space="preserve"> </w:t>
      </w:r>
      <w:r w:rsidR="0054427F">
        <w:t xml:space="preserve">Nhập </w:t>
      </w:r>
      <w:r w:rsidR="0054427F">
        <w:rPr>
          <w:b/>
          <w:bCs/>
        </w:rPr>
        <w:t xml:space="preserve">Password : abc+123 </w:t>
      </w:r>
      <w:r w:rsidR="0054427F">
        <w:t xml:space="preserve">&gt; </w:t>
      </w:r>
      <w:r w:rsidR="0054427F">
        <w:rPr>
          <w:b/>
          <w:bCs/>
        </w:rPr>
        <w:t>Next</w:t>
      </w:r>
    </w:p>
    <w:p w14:paraId="7E410C16" w14:textId="78B35DE9" w:rsidR="0054427F" w:rsidRPr="0054427F" w:rsidRDefault="0054427F" w:rsidP="009D586E">
      <w:pPr>
        <w:rPr>
          <w:b/>
          <w:bCs/>
        </w:rPr>
      </w:pPr>
      <w:r w:rsidRPr="0054427F">
        <w:rPr>
          <w:b/>
          <w:bCs/>
          <w:noProof/>
        </w:rPr>
        <w:lastRenderedPageBreak/>
        <w:drawing>
          <wp:inline distT="0" distB="0" distL="0" distR="0" wp14:anchorId="1426BA85" wp14:editId="750739C7">
            <wp:extent cx="5757545" cy="2670175"/>
            <wp:effectExtent l="152400" t="152400" r="357505" b="358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7545" cy="2670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E275EE" w14:textId="0677FD51" w:rsidR="00CE76F2" w:rsidRDefault="0054427F" w:rsidP="009D586E">
      <w:r>
        <w:rPr>
          <w:b/>
          <w:bCs/>
        </w:rPr>
        <w:tab/>
      </w:r>
      <w:r>
        <w:t>(</w:t>
      </w:r>
      <w:r>
        <w:rPr>
          <w:b/>
          <w:bCs/>
        </w:rPr>
        <w:t xml:space="preserve"> DSRM </w:t>
      </w:r>
      <w:r>
        <w:t xml:space="preserve">là một chế độ đặc biệt trong Window Server dành cho việc bảo trì và khôi phục Active Directory. </w:t>
      </w:r>
    </w:p>
    <w:p w14:paraId="787E6FD8" w14:textId="759B99C7" w:rsidR="0054427F" w:rsidRDefault="0054427F" w:rsidP="009D586E">
      <w:r>
        <w:tab/>
        <w:t>Chức năng chính:</w:t>
      </w:r>
    </w:p>
    <w:p w14:paraId="7F9660F2" w14:textId="118A5450" w:rsidR="0054427F" w:rsidRDefault="0054427F" w:rsidP="009D586E">
      <w:r>
        <w:tab/>
        <w:t xml:space="preserve"> + </w:t>
      </w:r>
      <w:r w:rsidRPr="0054427F">
        <w:rPr>
          <w:b/>
          <w:bCs/>
        </w:rPr>
        <w:t>Khôi phục Active Directory</w:t>
      </w:r>
      <w:r>
        <w:t>: Sử dụng khi AD bị hỏng hoặc gặp lỗi nghiêm trọng, không thể khởi động bình thường. Khi đó DSRM cho phép khôi phục từ bản sao lưu hoặc thực hiện sửa chữa dữ liệu AD</w:t>
      </w:r>
    </w:p>
    <w:p w14:paraId="02D12987" w14:textId="4C6B1818" w:rsidR="0054427F" w:rsidRDefault="0054427F" w:rsidP="009D586E">
      <w:r>
        <w:tab/>
        <w:t xml:space="preserve"> + </w:t>
      </w:r>
      <w:r w:rsidRPr="0054427F">
        <w:rPr>
          <w:b/>
          <w:bCs/>
        </w:rPr>
        <w:t>Bảo trì cơ sở dữ liệu AD</w:t>
      </w:r>
      <w:r>
        <w:t xml:space="preserve">: Chạy các công cụ như ntdsutil để kiểm tra và sửa lỗi </w:t>
      </w:r>
    </w:p>
    <w:p w14:paraId="43883B0B" w14:textId="1C49946A" w:rsidR="0054427F" w:rsidRDefault="0054427F" w:rsidP="009D586E">
      <w:r>
        <w:tab/>
        <w:t xml:space="preserve"> + </w:t>
      </w:r>
      <w:r w:rsidRPr="0054427F">
        <w:rPr>
          <w:b/>
          <w:bCs/>
        </w:rPr>
        <w:t>Khắc phục sự cố DC</w:t>
      </w:r>
      <w:r>
        <w:t>: Khi có vấn đề với DC như mất khả năng đồng bộ với các DC khác hoặc lỗi cấu hình nghiêm trọng )</w:t>
      </w:r>
    </w:p>
    <w:p w14:paraId="4DCF6153" w14:textId="7AE39B97" w:rsidR="0054427F" w:rsidRDefault="0054427F" w:rsidP="009D586E">
      <w:r>
        <w:tab/>
      </w:r>
    </w:p>
    <w:p w14:paraId="08D4F023" w14:textId="6CBEDE32" w:rsidR="0054427F" w:rsidRDefault="0054427F" w:rsidP="009D586E">
      <w:r>
        <w:tab/>
        <w:t xml:space="preserve">- Tại cửa sổ </w:t>
      </w:r>
      <w:r w:rsidRPr="00BC11E9">
        <w:rPr>
          <w:b/>
          <w:bCs/>
          <w:color w:val="0B769F" w:themeColor="accent4" w:themeShade="BF"/>
        </w:rPr>
        <w:t>DNS option</w:t>
      </w:r>
      <w:r w:rsidRPr="00BC11E9">
        <w:rPr>
          <w:color w:val="0B769F" w:themeColor="accent4" w:themeShade="BF"/>
        </w:rPr>
        <w:t xml:space="preserve"> </w:t>
      </w:r>
      <w:r>
        <w:t xml:space="preserve">&gt; </w:t>
      </w:r>
      <w:r w:rsidRPr="00BC11E9">
        <w:rPr>
          <w:b/>
          <w:bCs/>
        </w:rPr>
        <w:t>bỏ</w:t>
      </w:r>
      <w:r>
        <w:t xml:space="preserve"> chọn </w:t>
      </w:r>
      <w:r w:rsidRPr="00BC11E9">
        <w:rPr>
          <w:b/>
          <w:bCs/>
        </w:rPr>
        <w:t>Create DNS delegation</w:t>
      </w:r>
      <w:r>
        <w:t xml:space="preserve"> ( </w:t>
      </w:r>
      <w:r w:rsidR="00BC11E9">
        <w:t xml:space="preserve">Do </w:t>
      </w:r>
      <w:r>
        <w:t>Lab 1 đã cấu hình DNS)</w:t>
      </w:r>
    </w:p>
    <w:p w14:paraId="4909C905" w14:textId="23A4AAE4" w:rsidR="0054427F" w:rsidRDefault="00BC11E9" w:rsidP="009D586E">
      <w:r w:rsidRPr="00BC11E9">
        <w:rPr>
          <w:noProof/>
        </w:rPr>
        <w:drawing>
          <wp:inline distT="0" distB="0" distL="0" distR="0" wp14:anchorId="45DA88D4" wp14:editId="2737D2F4">
            <wp:extent cx="5757545" cy="1495425"/>
            <wp:effectExtent l="152400" t="152400" r="35750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7545" cy="1495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3CB4E8" w14:textId="7C728DCE" w:rsidR="00BC11E9" w:rsidRDefault="00BC11E9" w:rsidP="009D586E">
      <w:pPr>
        <w:rPr>
          <w:b/>
          <w:bCs/>
        </w:rPr>
      </w:pPr>
      <w:r>
        <w:tab/>
        <w:t xml:space="preserve">- Tại </w:t>
      </w:r>
      <w:r w:rsidRPr="00BC11E9">
        <w:rPr>
          <w:b/>
          <w:bCs/>
          <w:color w:val="0B769F" w:themeColor="accent4" w:themeShade="BF"/>
        </w:rPr>
        <w:t>Additional Options</w:t>
      </w:r>
      <w:r w:rsidRPr="00BC11E9">
        <w:rPr>
          <w:color w:val="0B769F" w:themeColor="accent4" w:themeShade="BF"/>
        </w:rPr>
        <w:t xml:space="preserve"> </w:t>
      </w:r>
      <w:r>
        <w:t xml:space="preserve">&gt; chọn </w:t>
      </w:r>
      <w:r w:rsidRPr="00BC11E9">
        <w:rPr>
          <w:b/>
          <w:bCs/>
        </w:rPr>
        <w:t>Next</w:t>
      </w:r>
    </w:p>
    <w:p w14:paraId="007F6EFE" w14:textId="217A5985" w:rsidR="00BC11E9" w:rsidRDefault="00BC11E9" w:rsidP="009D586E">
      <w:r>
        <w:rPr>
          <w:b/>
          <w:bCs/>
        </w:rPr>
        <w:tab/>
        <w:t xml:space="preserve">- </w:t>
      </w:r>
      <w:r>
        <w:t xml:space="preserve">Sau khi cài đặt thành công &gt; chọn </w:t>
      </w:r>
      <w:r w:rsidRPr="00BC11E9">
        <w:rPr>
          <w:b/>
          <w:bCs/>
        </w:rPr>
        <w:t>Close</w:t>
      </w:r>
      <w:r>
        <w:t xml:space="preserve"> &gt; Server sẽ tự động Restart</w:t>
      </w:r>
    </w:p>
    <w:p w14:paraId="6DC90420" w14:textId="1FCACF3F" w:rsidR="00BC11E9" w:rsidRDefault="00BC11E9" w:rsidP="009D586E">
      <w:r w:rsidRPr="00BC11E9">
        <w:rPr>
          <w:noProof/>
        </w:rPr>
        <w:lastRenderedPageBreak/>
        <w:drawing>
          <wp:inline distT="0" distB="0" distL="0" distR="0" wp14:anchorId="427D6021" wp14:editId="30717ADF">
            <wp:extent cx="5757545" cy="2258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7545" cy="2258695"/>
                    </a:xfrm>
                    <a:prstGeom prst="rect">
                      <a:avLst/>
                    </a:prstGeom>
                  </pic:spPr>
                </pic:pic>
              </a:graphicData>
            </a:graphic>
          </wp:inline>
        </w:drawing>
      </w:r>
    </w:p>
    <w:p w14:paraId="2C3CD1CD" w14:textId="272449C4" w:rsidR="00BC11E9" w:rsidRDefault="00BC11E9" w:rsidP="009D586E">
      <w:r>
        <w:tab/>
        <w:t>Tài khoản Heaven\Administrator</w:t>
      </w:r>
      <w:r w:rsidR="009626EE">
        <w:t>:</w:t>
      </w:r>
    </w:p>
    <w:p w14:paraId="362EAFA8" w14:textId="37EA570E" w:rsidR="009626EE" w:rsidRDefault="009626EE" w:rsidP="009626EE">
      <w:pPr>
        <w:pStyle w:val="ListParagraph"/>
        <w:numPr>
          <w:ilvl w:val="0"/>
          <w:numId w:val="10"/>
        </w:numPr>
      </w:pPr>
      <w:r>
        <w:t>Là tài khoản quản trị của Domain heaven.vn</w:t>
      </w:r>
    </w:p>
    <w:p w14:paraId="547D08D1" w14:textId="0F671C5D" w:rsidR="009626EE" w:rsidRDefault="009626EE" w:rsidP="009626EE">
      <w:pPr>
        <w:pStyle w:val="ListParagraph"/>
        <w:numPr>
          <w:ilvl w:val="0"/>
          <w:numId w:val="10"/>
        </w:numPr>
      </w:pPr>
      <w:r>
        <w:t>Có quyền quản lý mọi tài nguyên, người dùng, và thiết lập trong domain.</w:t>
      </w:r>
    </w:p>
    <w:p w14:paraId="7F67371B" w14:textId="77777777" w:rsidR="00BC11E9" w:rsidRPr="00BC11E9" w:rsidRDefault="00BC11E9" w:rsidP="009D586E"/>
    <w:p w14:paraId="592938D9" w14:textId="60533069" w:rsidR="00A40757" w:rsidRPr="00732E52" w:rsidRDefault="00A40757" w:rsidP="009D586E">
      <w:pPr>
        <w:rPr>
          <w:b/>
          <w:bCs/>
        </w:rPr>
      </w:pPr>
      <w:r w:rsidRPr="00732E52">
        <w:rPr>
          <w:b/>
          <w:bCs/>
        </w:rPr>
        <w:t xml:space="preserve">2.2 Join máy </w:t>
      </w:r>
      <w:r w:rsidR="00D42FF0" w:rsidRPr="00732E52">
        <w:rPr>
          <w:b/>
          <w:bCs/>
        </w:rPr>
        <w:t>client wi</w:t>
      </w:r>
      <w:r w:rsidR="00732E52">
        <w:rPr>
          <w:b/>
          <w:bCs/>
        </w:rPr>
        <w:t>n</w:t>
      </w:r>
      <w:r w:rsidR="00D42FF0" w:rsidRPr="00732E52">
        <w:rPr>
          <w:b/>
          <w:bCs/>
        </w:rPr>
        <w:t xml:space="preserve">10 </w:t>
      </w:r>
      <w:r w:rsidRPr="00732E52">
        <w:rPr>
          <w:b/>
          <w:bCs/>
        </w:rPr>
        <w:t>vào Domain</w:t>
      </w:r>
    </w:p>
    <w:p w14:paraId="1A30F457" w14:textId="38FD02E5" w:rsidR="00A40757" w:rsidRPr="00732E52" w:rsidRDefault="00732E52" w:rsidP="009D586E">
      <w:pPr>
        <w:rPr>
          <w:b/>
          <w:bCs/>
        </w:rPr>
      </w:pPr>
      <w:r w:rsidRPr="00732E52">
        <w:rPr>
          <w:b/>
          <w:bCs/>
        </w:rPr>
        <w:t xml:space="preserve">     1. Thiết lập cấu hình win10</w:t>
      </w:r>
    </w:p>
    <w:p w14:paraId="0AA1550C" w14:textId="25CDF421" w:rsidR="00732E52" w:rsidRDefault="00732E52" w:rsidP="009D586E">
      <w:r>
        <w:t xml:space="preserve">     - </w:t>
      </w:r>
      <w:r w:rsidRPr="00732E52">
        <w:rPr>
          <w:b/>
          <w:bCs/>
        </w:rPr>
        <w:t>IP tĩnh</w:t>
      </w:r>
      <w:r>
        <w:t xml:space="preserve"> : 192.168.2.3</w:t>
      </w:r>
    </w:p>
    <w:p w14:paraId="691B4EA2" w14:textId="121BB42D" w:rsidR="00732E52" w:rsidRDefault="00732E52" w:rsidP="009D586E">
      <w:r>
        <w:t xml:space="preserve">     - </w:t>
      </w:r>
      <w:r w:rsidRPr="00732E52">
        <w:rPr>
          <w:b/>
          <w:bCs/>
        </w:rPr>
        <w:t>Preferred DNS server</w:t>
      </w:r>
      <w:r>
        <w:t xml:space="preserve"> : 192.168.2.2 ( Domain Controller)</w:t>
      </w:r>
    </w:p>
    <w:p w14:paraId="4BDBEC60" w14:textId="4B7C9F39" w:rsidR="00732E52" w:rsidRPr="00732E52" w:rsidRDefault="00732E52" w:rsidP="009D586E">
      <w:pPr>
        <w:rPr>
          <w:b/>
          <w:bCs/>
        </w:rPr>
      </w:pPr>
      <w:r w:rsidRPr="00732E52">
        <w:rPr>
          <w:b/>
          <w:bCs/>
        </w:rPr>
        <w:t xml:space="preserve">     2. Thực hiện Join Domain </w:t>
      </w:r>
    </w:p>
    <w:p w14:paraId="757053A0" w14:textId="345CEEB2" w:rsidR="002C3E23" w:rsidRDefault="00732E52" w:rsidP="009D586E">
      <w:r>
        <w:t xml:space="preserve">     - Mở </w:t>
      </w:r>
      <w:r w:rsidRPr="002C3E23">
        <w:rPr>
          <w:b/>
          <w:bCs/>
        </w:rPr>
        <w:t>Control Panel</w:t>
      </w:r>
      <w:r>
        <w:t xml:space="preserve"> &gt; </w:t>
      </w:r>
      <w:r w:rsidRPr="002C3E23">
        <w:rPr>
          <w:b/>
          <w:bCs/>
        </w:rPr>
        <w:t xml:space="preserve">System </w:t>
      </w:r>
      <w:r w:rsidR="002C3E23" w:rsidRPr="002C3E23">
        <w:rPr>
          <w:b/>
          <w:bCs/>
        </w:rPr>
        <w:t>and Security</w:t>
      </w:r>
      <w:r w:rsidR="002C3E23">
        <w:t xml:space="preserve"> </w:t>
      </w:r>
      <w:r>
        <w:t>&gt;</w:t>
      </w:r>
      <w:r w:rsidR="002C3E23">
        <w:t xml:space="preserve"> </w:t>
      </w:r>
      <w:r w:rsidR="002C3E23" w:rsidRPr="002C3E23">
        <w:rPr>
          <w:b/>
          <w:bCs/>
        </w:rPr>
        <w:t>System</w:t>
      </w:r>
      <w:r w:rsidR="002C3E23">
        <w:t xml:space="preserve"> </w:t>
      </w:r>
      <w:r w:rsidR="002C3E23" w:rsidRPr="002C3E23">
        <w:t>&gt;</w:t>
      </w:r>
      <w:r w:rsidRPr="002C3E23">
        <w:rPr>
          <w:b/>
          <w:bCs/>
        </w:rPr>
        <w:t xml:space="preserve"> </w:t>
      </w:r>
      <w:r w:rsidR="002C3E23">
        <w:rPr>
          <w:b/>
          <w:bCs/>
        </w:rPr>
        <w:t xml:space="preserve">Advanced System Setting </w:t>
      </w:r>
      <w:r>
        <w:t xml:space="preserve"> </w:t>
      </w:r>
    </w:p>
    <w:p w14:paraId="750316BA" w14:textId="18756063" w:rsidR="002C3E23" w:rsidRPr="002C3E23" w:rsidRDefault="002C3E23" w:rsidP="009D586E">
      <w:pPr>
        <w:rPr>
          <w:b/>
          <w:bCs/>
        </w:rPr>
      </w:pPr>
      <w:r>
        <w:t xml:space="preserve">     - Tại </w:t>
      </w:r>
      <w:r w:rsidRPr="0036102E">
        <w:rPr>
          <w:b/>
          <w:bCs/>
          <w:color w:val="0B769F" w:themeColor="accent4" w:themeShade="BF"/>
        </w:rPr>
        <w:t>Computer Name</w:t>
      </w:r>
      <w:r w:rsidRPr="0036102E">
        <w:rPr>
          <w:color w:val="0B769F" w:themeColor="accent4" w:themeShade="BF"/>
        </w:rPr>
        <w:t xml:space="preserve"> </w:t>
      </w:r>
      <w:r>
        <w:t xml:space="preserve">&gt; chọn </w:t>
      </w:r>
      <w:r w:rsidRPr="002C3E23">
        <w:rPr>
          <w:b/>
          <w:bCs/>
        </w:rPr>
        <w:t>Change</w:t>
      </w:r>
      <w:r>
        <w:rPr>
          <w:b/>
          <w:bCs/>
        </w:rPr>
        <w:t xml:space="preserve"> </w:t>
      </w:r>
      <w:r>
        <w:t xml:space="preserve">&gt; chọn </w:t>
      </w:r>
      <w:r w:rsidRPr="002C3E23">
        <w:rPr>
          <w:b/>
          <w:bCs/>
        </w:rPr>
        <w:t>Domain</w:t>
      </w:r>
    </w:p>
    <w:p w14:paraId="5C13F91F" w14:textId="3746E9A7" w:rsidR="002C3E23" w:rsidRDefault="002C3E23" w:rsidP="009D586E">
      <w:r>
        <w:t xml:space="preserve">     - Nhập tên domain : </w:t>
      </w:r>
      <w:r w:rsidRPr="002C3E23">
        <w:rPr>
          <w:b/>
          <w:bCs/>
        </w:rPr>
        <w:t>heaven.vn</w:t>
      </w:r>
      <w:r>
        <w:t xml:space="preserve"> &gt; nhấn OK</w:t>
      </w:r>
    </w:p>
    <w:p w14:paraId="1A125CE9" w14:textId="2C9129F2" w:rsidR="002C3E23" w:rsidRDefault="002C3E23" w:rsidP="009D586E">
      <w:r>
        <w:t xml:space="preserve">     - </w:t>
      </w:r>
      <w:r w:rsidRPr="002C3E23">
        <w:rPr>
          <w:b/>
          <w:bCs/>
        </w:rPr>
        <w:t>Đăng nhập</w:t>
      </w:r>
      <w:r>
        <w:t xml:space="preserve"> tài khoản có quyền quản trị trên domain heaven.vn ( Administrator / Password ) </w:t>
      </w:r>
    </w:p>
    <w:p w14:paraId="6C0A93E2" w14:textId="20955303" w:rsidR="002C3E23" w:rsidRDefault="002C3E23" w:rsidP="009D586E">
      <w:pPr>
        <w:rPr>
          <w:b/>
          <w:bCs/>
        </w:rPr>
      </w:pPr>
      <w:r>
        <w:t xml:space="preserve">     - Sau khi hoàn tất, </w:t>
      </w:r>
      <w:r w:rsidRPr="002C3E23">
        <w:rPr>
          <w:b/>
          <w:bCs/>
        </w:rPr>
        <w:t>khởi động lại máy</w:t>
      </w:r>
    </w:p>
    <w:p w14:paraId="1B9E5E94" w14:textId="0CAE30F6" w:rsidR="00C5330C" w:rsidRDefault="00C5330C" w:rsidP="009D586E">
      <w:pPr>
        <w:rPr>
          <w:b/>
          <w:bCs/>
        </w:rPr>
      </w:pPr>
      <w:r>
        <w:rPr>
          <w:b/>
          <w:bCs/>
        </w:rPr>
        <w:t xml:space="preserve">     3. Kiểm tra kết nối domain:</w:t>
      </w:r>
    </w:p>
    <w:p w14:paraId="04835D2B" w14:textId="46BDBC5F" w:rsidR="0036102E" w:rsidRDefault="00C5330C" w:rsidP="0036102E">
      <w:r>
        <w:t xml:space="preserve">     </w:t>
      </w:r>
      <w:r w:rsidR="0036102E">
        <w:t>- Đăng nhập máy client win10 bằng tài khoản domain (chọn Other)</w:t>
      </w:r>
    </w:p>
    <w:p w14:paraId="11990B56" w14:textId="3E99EEFF" w:rsidR="00C5330C" w:rsidRDefault="00C5330C" w:rsidP="009D586E"/>
    <w:p w14:paraId="307A0CC8" w14:textId="6DF1B1D3" w:rsidR="00C5330C" w:rsidRDefault="00BC0A65" w:rsidP="009D586E">
      <w:r>
        <w:t xml:space="preserve">     Các bước để tạo tài khoản:</w:t>
      </w:r>
    </w:p>
    <w:p w14:paraId="6C3FDB11" w14:textId="0521BAB5" w:rsidR="00BC0A65" w:rsidRDefault="00BC0A65" w:rsidP="009D586E">
      <w:r>
        <w:tab/>
        <w:t xml:space="preserve">+ Truy cập </w:t>
      </w:r>
      <w:r w:rsidRPr="0036102E">
        <w:rPr>
          <w:b/>
          <w:bCs/>
        </w:rPr>
        <w:t xml:space="preserve">Domain Controller </w:t>
      </w:r>
      <w:r>
        <w:t>( Window Server)</w:t>
      </w:r>
    </w:p>
    <w:p w14:paraId="7A0460CE" w14:textId="28551221" w:rsidR="00BC0A65" w:rsidRDefault="00BC0A65" w:rsidP="009D586E">
      <w:r>
        <w:tab/>
        <w:t xml:space="preserve">+ Vào </w:t>
      </w:r>
      <w:r w:rsidRPr="0036102E">
        <w:rPr>
          <w:b/>
          <w:bCs/>
        </w:rPr>
        <w:t>Tools</w:t>
      </w:r>
      <w:r>
        <w:t xml:space="preserve"> &gt; Mở công cụ </w:t>
      </w:r>
      <w:r w:rsidRPr="0036102E">
        <w:rPr>
          <w:b/>
          <w:bCs/>
        </w:rPr>
        <w:t>Active Directory Users and Computers</w:t>
      </w:r>
      <w:r>
        <w:t xml:space="preserve"> </w:t>
      </w:r>
    </w:p>
    <w:p w14:paraId="62A53FCC" w14:textId="34B383B0" w:rsidR="00BC0A65" w:rsidRDefault="00BC0A65" w:rsidP="009D586E">
      <w:r>
        <w:tab/>
        <w:t xml:space="preserve">+ Trong thư mục </w:t>
      </w:r>
      <w:r w:rsidRPr="0036102E">
        <w:rPr>
          <w:b/>
          <w:bCs/>
        </w:rPr>
        <w:t>Users</w:t>
      </w:r>
      <w:r>
        <w:t xml:space="preserve"> hoặc một </w:t>
      </w:r>
      <w:r w:rsidRPr="0036102E">
        <w:rPr>
          <w:b/>
          <w:bCs/>
        </w:rPr>
        <w:t>Organizational Unit</w:t>
      </w:r>
      <w:r>
        <w:t xml:space="preserve"> (OU) cụ thể :</w:t>
      </w:r>
    </w:p>
    <w:p w14:paraId="65CFD0B3" w14:textId="0CDC86C0" w:rsidR="00BC0A65" w:rsidRDefault="00BC0A65" w:rsidP="009D586E">
      <w:r>
        <w:tab/>
      </w:r>
      <w:r>
        <w:tab/>
        <w:t xml:space="preserve">Tạo một tài khoản mới : </w:t>
      </w:r>
      <w:r w:rsidRPr="0036102E">
        <w:rPr>
          <w:b/>
          <w:bCs/>
        </w:rPr>
        <w:t>Nhấp chuột phải</w:t>
      </w:r>
      <w:r>
        <w:t xml:space="preserve">  &gt; </w:t>
      </w:r>
      <w:r w:rsidRPr="0036102E">
        <w:rPr>
          <w:b/>
          <w:bCs/>
        </w:rPr>
        <w:t>New</w:t>
      </w:r>
      <w:r>
        <w:t xml:space="preserve"> &gt; </w:t>
      </w:r>
      <w:r w:rsidRPr="0036102E">
        <w:rPr>
          <w:b/>
          <w:bCs/>
        </w:rPr>
        <w:t>User</w:t>
      </w:r>
    </w:p>
    <w:p w14:paraId="032A2954" w14:textId="32728534" w:rsidR="00BC0A65" w:rsidRDefault="00BC0A65" w:rsidP="009D586E">
      <w:r>
        <w:tab/>
      </w:r>
      <w:r>
        <w:tab/>
        <w:t xml:space="preserve">Cung cấp </w:t>
      </w:r>
      <w:r w:rsidRPr="0036102E">
        <w:rPr>
          <w:b/>
          <w:bCs/>
        </w:rPr>
        <w:t>Username</w:t>
      </w:r>
      <w:r>
        <w:t xml:space="preserve"> và đặt </w:t>
      </w:r>
      <w:r w:rsidRPr="0036102E">
        <w:rPr>
          <w:b/>
          <w:bCs/>
        </w:rPr>
        <w:t>password</w:t>
      </w:r>
      <w:r>
        <w:t xml:space="preserve"> </w:t>
      </w:r>
      <w:r w:rsidR="0036102E">
        <w:t>(Ví dụ : user1 / user!123)</w:t>
      </w:r>
    </w:p>
    <w:p w14:paraId="6E6CEA30" w14:textId="63612C85" w:rsidR="0036102E" w:rsidRDefault="0036102E" w:rsidP="009D586E"/>
    <w:p w14:paraId="21F5D88A" w14:textId="77777777" w:rsidR="0036102E" w:rsidRDefault="0036102E" w:rsidP="009D586E"/>
    <w:p w14:paraId="1B3CBE97" w14:textId="77777777" w:rsidR="0036102E" w:rsidRPr="00C5330C" w:rsidRDefault="0036102E" w:rsidP="009D586E"/>
    <w:p w14:paraId="0769E487" w14:textId="26C94E50" w:rsidR="00A40757" w:rsidRDefault="00A40757" w:rsidP="009D586E">
      <w:pPr>
        <w:rPr>
          <w:b/>
          <w:bCs/>
        </w:rPr>
      </w:pPr>
      <w:r w:rsidRPr="0036102E">
        <w:rPr>
          <w:b/>
          <w:bCs/>
        </w:rPr>
        <w:t>2.3 Cấu hình Group Policy</w:t>
      </w:r>
    </w:p>
    <w:p w14:paraId="13CE1886" w14:textId="0C559D7A" w:rsidR="0036102E" w:rsidRPr="0036102E" w:rsidRDefault="0036102E" w:rsidP="009D586E">
      <w:pPr>
        <w:rPr>
          <w:b/>
          <w:bCs/>
        </w:rPr>
      </w:pPr>
      <w:r>
        <w:rPr>
          <w:b/>
          <w:bCs/>
        </w:rPr>
        <w:t>a. Cấu hình cho phép đặt password</w:t>
      </w:r>
    </w:p>
    <w:p w14:paraId="39B5B926" w14:textId="0B8CAED0" w:rsidR="00A40757" w:rsidRDefault="00A40757" w:rsidP="009D586E"/>
    <w:p w14:paraId="2F1B2A65" w14:textId="6DB288D0" w:rsidR="00A40757" w:rsidRPr="00502E3A" w:rsidRDefault="00A40757" w:rsidP="009D586E">
      <w:pPr>
        <w:rPr>
          <w:b/>
          <w:bCs/>
        </w:rPr>
      </w:pPr>
      <w:r w:rsidRPr="00502E3A">
        <w:rPr>
          <w:b/>
          <w:bCs/>
        </w:rPr>
        <w:t>2.4 Cài Remote Server Administrator Tools cho máy Client</w:t>
      </w:r>
    </w:p>
    <w:p w14:paraId="753779E9" w14:textId="6C4CE4A4" w:rsidR="00A40757" w:rsidRDefault="00A40757" w:rsidP="009D586E"/>
    <w:p w14:paraId="5CEC514D" w14:textId="654D6BC6" w:rsidR="00A40757" w:rsidRPr="00502E3A" w:rsidRDefault="00A40757" w:rsidP="009D586E">
      <w:pPr>
        <w:rPr>
          <w:b/>
          <w:bCs/>
        </w:rPr>
      </w:pPr>
      <w:r w:rsidRPr="00502E3A">
        <w:rPr>
          <w:b/>
          <w:bCs/>
        </w:rPr>
        <w:t>2.5 Run as Administrator</w:t>
      </w:r>
    </w:p>
    <w:p w14:paraId="42E2EBB2" w14:textId="30F8ECCA" w:rsidR="006C3002" w:rsidRDefault="006C3002" w:rsidP="007E71CA"/>
    <w:p w14:paraId="021F0D4D" w14:textId="2DA62AC0" w:rsidR="00502E3A" w:rsidRDefault="00502E3A" w:rsidP="00502E3A">
      <w:pPr>
        <w:pStyle w:val="Heading2"/>
      </w:pPr>
      <w:r>
        <w:t>Lab4 : Quản lý User, Group trên Active Directory</w:t>
      </w:r>
    </w:p>
    <w:p w14:paraId="74EC6AF6" w14:textId="77777777" w:rsidR="00301DAF" w:rsidRPr="007E71CA" w:rsidRDefault="00301DAF" w:rsidP="007E71CA"/>
    <w:sectPr w:rsidR="00301DAF" w:rsidRPr="007E71CA" w:rsidSect="004924BB">
      <w:footerReference w:type="default" r:id="rId18"/>
      <w:pgSz w:w="11906" w:h="16838" w:code="9"/>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ABDBC" w14:textId="77777777" w:rsidR="00EA280B" w:rsidRDefault="00EA280B">
      <w:pPr>
        <w:spacing w:line="240" w:lineRule="auto"/>
      </w:pPr>
      <w:r>
        <w:separator/>
      </w:r>
    </w:p>
  </w:endnote>
  <w:endnote w:type="continuationSeparator" w:id="0">
    <w:p w14:paraId="1F20BE75" w14:textId="77777777" w:rsidR="00EA280B" w:rsidRDefault="00EA28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altName w:val="Calibri"/>
    <w:charset w:val="00"/>
    <w:family w:val="auto"/>
    <w:pitch w:val="default"/>
  </w:font>
  <w:font w:name="DengXian Light">
    <w:charset w:val="86"/>
    <w:family w:val="auto"/>
    <w:pitch w:val="variable"/>
    <w:sig w:usb0="A00002BF" w:usb1="38CF7CFA" w:usb2="00000016" w:usb3="00000000" w:csb0="0004000F" w:csb1="00000000"/>
  </w:font>
  <w:font w:name="Aptos Display">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977388"/>
      <w:docPartObj>
        <w:docPartGallery w:val="Page Numbers (Bottom of Page)"/>
        <w:docPartUnique/>
      </w:docPartObj>
    </w:sdtPr>
    <w:sdtEndPr>
      <w:rPr>
        <w:noProof/>
      </w:rPr>
    </w:sdtEndPr>
    <w:sdtContent>
      <w:p w14:paraId="2D038076" w14:textId="77777777" w:rsidR="004F22FB" w:rsidRDefault="004F22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63EB08" w14:textId="77777777" w:rsidR="004F22FB" w:rsidRDefault="004F2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9CFA5" w14:textId="77777777" w:rsidR="00EA280B" w:rsidRDefault="00EA280B">
      <w:r>
        <w:separator/>
      </w:r>
    </w:p>
  </w:footnote>
  <w:footnote w:type="continuationSeparator" w:id="0">
    <w:p w14:paraId="5DDC15BE" w14:textId="77777777" w:rsidR="00EA280B" w:rsidRDefault="00EA28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1E9403"/>
    <w:multiLevelType w:val="multilevel"/>
    <w:tmpl w:val="961E94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C432D1DB"/>
    <w:multiLevelType w:val="multilevel"/>
    <w:tmpl w:val="C432D1D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F910B1F2"/>
    <w:multiLevelType w:val="singleLevel"/>
    <w:tmpl w:val="F910B1F2"/>
    <w:lvl w:ilvl="0">
      <w:start w:val="6"/>
      <w:numFmt w:val="decimal"/>
      <w:lvlText w:val="%1."/>
      <w:lvlJc w:val="left"/>
      <w:pPr>
        <w:tabs>
          <w:tab w:val="left" w:pos="312"/>
        </w:tabs>
      </w:pPr>
    </w:lvl>
  </w:abstractNum>
  <w:abstractNum w:abstractNumId="3" w15:restartNumberingAfterBreak="0">
    <w:nsid w:val="32DC5F1D"/>
    <w:multiLevelType w:val="hybridMultilevel"/>
    <w:tmpl w:val="6478D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C4179E"/>
    <w:multiLevelType w:val="multilevel"/>
    <w:tmpl w:val="5F2C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FA0344"/>
    <w:multiLevelType w:val="hybridMultilevel"/>
    <w:tmpl w:val="D7F2F928"/>
    <w:lvl w:ilvl="0" w:tplc="B17C4E82">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350A81"/>
    <w:multiLevelType w:val="multilevel"/>
    <w:tmpl w:val="37F0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400ADB"/>
    <w:multiLevelType w:val="multilevel"/>
    <w:tmpl w:val="4370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7"/>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33C"/>
    <w:rsid w:val="000207C2"/>
    <w:rsid w:val="00033093"/>
    <w:rsid w:val="00061E53"/>
    <w:rsid w:val="00063862"/>
    <w:rsid w:val="0007601C"/>
    <w:rsid w:val="000D131F"/>
    <w:rsid w:val="000D33D3"/>
    <w:rsid w:val="001051C0"/>
    <w:rsid w:val="00113308"/>
    <w:rsid w:val="00115AA3"/>
    <w:rsid w:val="0018349B"/>
    <w:rsid w:val="001C1041"/>
    <w:rsid w:val="00236D62"/>
    <w:rsid w:val="002605AF"/>
    <w:rsid w:val="00287A97"/>
    <w:rsid w:val="002A21CB"/>
    <w:rsid w:val="002A4AEE"/>
    <w:rsid w:val="002C3E23"/>
    <w:rsid w:val="002D5F84"/>
    <w:rsid w:val="00301DAF"/>
    <w:rsid w:val="00304330"/>
    <w:rsid w:val="0036102E"/>
    <w:rsid w:val="00367D2F"/>
    <w:rsid w:val="003905B4"/>
    <w:rsid w:val="003C600D"/>
    <w:rsid w:val="003D38D2"/>
    <w:rsid w:val="003D70E7"/>
    <w:rsid w:val="00434E71"/>
    <w:rsid w:val="00447746"/>
    <w:rsid w:val="00462F3D"/>
    <w:rsid w:val="00472152"/>
    <w:rsid w:val="00477A2B"/>
    <w:rsid w:val="00477C76"/>
    <w:rsid w:val="00491938"/>
    <w:rsid w:val="004924BB"/>
    <w:rsid w:val="004936A5"/>
    <w:rsid w:val="004A26CE"/>
    <w:rsid w:val="004B7767"/>
    <w:rsid w:val="004E28E4"/>
    <w:rsid w:val="004F22FB"/>
    <w:rsid w:val="00502E3A"/>
    <w:rsid w:val="005147C6"/>
    <w:rsid w:val="0054427F"/>
    <w:rsid w:val="005A0320"/>
    <w:rsid w:val="005A4A8B"/>
    <w:rsid w:val="005A6086"/>
    <w:rsid w:val="005A7288"/>
    <w:rsid w:val="005E5089"/>
    <w:rsid w:val="005F5E05"/>
    <w:rsid w:val="005F7106"/>
    <w:rsid w:val="00601CAD"/>
    <w:rsid w:val="00612129"/>
    <w:rsid w:val="00651923"/>
    <w:rsid w:val="00665F7D"/>
    <w:rsid w:val="00666024"/>
    <w:rsid w:val="006A0146"/>
    <w:rsid w:val="006C3002"/>
    <w:rsid w:val="006D2B18"/>
    <w:rsid w:val="00732E52"/>
    <w:rsid w:val="00766C28"/>
    <w:rsid w:val="007A2A81"/>
    <w:rsid w:val="007B5CDA"/>
    <w:rsid w:val="007E71CA"/>
    <w:rsid w:val="007F031F"/>
    <w:rsid w:val="007F4005"/>
    <w:rsid w:val="008063F6"/>
    <w:rsid w:val="008205C3"/>
    <w:rsid w:val="00842C66"/>
    <w:rsid w:val="0086041C"/>
    <w:rsid w:val="00862F2D"/>
    <w:rsid w:val="0089025A"/>
    <w:rsid w:val="00894402"/>
    <w:rsid w:val="008956FD"/>
    <w:rsid w:val="00895B43"/>
    <w:rsid w:val="008A6B56"/>
    <w:rsid w:val="008B7C6E"/>
    <w:rsid w:val="009201E2"/>
    <w:rsid w:val="00923C4A"/>
    <w:rsid w:val="0093043F"/>
    <w:rsid w:val="00930686"/>
    <w:rsid w:val="0093206A"/>
    <w:rsid w:val="00932391"/>
    <w:rsid w:val="00946F2F"/>
    <w:rsid w:val="009616FF"/>
    <w:rsid w:val="009626EE"/>
    <w:rsid w:val="00966EE9"/>
    <w:rsid w:val="00976083"/>
    <w:rsid w:val="0099614D"/>
    <w:rsid w:val="009D4E41"/>
    <w:rsid w:val="009D586E"/>
    <w:rsid w:val="00A01193"/>
    <w:rsid w:val="00A1760D"/>
    <w:rsid w:val="00A1788B"/>
    <w:rsid w:val="00A318B7"/>
    <w:rsid w:val="00A34F38"/>
    <w:rsid w:val="00A40757"/>
    <w:rsid w:val="00A6314D"/>
    <w:rsid w:val="00A67218"/>
    <w:rsid w:val="00A96540"/>
    <w:rsid w:val="00AD1673"/>
    <w:rsid w:val="00B2663C"/>
    <w:rsid w:val="00B27448"/>
    <w:rsid w:val="00BA23A4"/>
    <w:rsid w:val="00BB0ABD"/>
    <w:rsid w:val="00BC0A65"/>
    <w:rsid w:val="00BC11E9"/>
    <w:rsid w:val="00BC2084"/>
    <w:rsid w:val="00BE533C"/>
    <w:rsid w:val="00BF2EEF"/>
    <w:rsid w:val="00C268AC"/>
    <w:rsid w:val="00C5330C"/>
    <w:rsid w:val="00C632FC"/>
    <w:rsid w:val="00C86C26"/>
    <w:rsid w:val="00CE76F2"/>
    <w:rsid w:val="00D17967"/>
    <w:rsid w:val="00D42FF0"/>
    <w:rsid w:val="00D4559E"/>
    <w:rsid w:val="00D51321"/>
    <w:rsid w:val="00D663EF"/>
    <w:rsid w:val="00DC6D7B"/>
    <w:rsid w:val="00DE028E"/>
    <w:rsid w:val="00DF1F54"/>
    <w:rsid w:val="00E26810"/>
    <w:rsid w:val="00E45FB2"/>
    <w:rsid w:val="00E63CEF"/>
    <w:rsid w:val="00E647B7"/>
    <w:rsid w:val="00E82805"/>
    <w:rsid w:val="00EA280B"/>
    <w:rsid w:val="00EB254C"/>
    <w:rsid w:val="00EB7348"/>
    <w:rsid w:val="00EE54F4"/>
    <w:rsid w:val="00EF4785"/>
    <w:rsid w:val="00F6548A"/>
    <w:rsid w:val="00FC1094"/>
    <w:rsid w:val="125671E4"/>
    <w:rsid w:val="17644666"/>
    <w:rsid w:val="349415D2"/>
    <w:rsid w:val="4B780FCB"/>
    <w:rsid w:val="5A4430CF"/>
    <w:rsid w:val="63A6642A"/>
    <w:rsid w:val="67E42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5FEB20"/>
  <w15:docId w15:val="{EBC1A2B5-F079-4A5B-B585-4AB5A1742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jc w:val="both"/>
    </w:pPr>
    <w:rPr>
      <w:rFonts w:eastAsiaTheme="minorHAnsi" w:cstheme="minorBidi"/>
      <w:kern w:val="2"/>
      <w:sz w:val="26"/>
      <w:szCs w:val="24"/>
      <w14:ligatures w14:val="standardContextual"/>
    </w:rPr>
  </w:style>
  <w:style w:type="paragraph" w:styleId="Heading1">
    <w:name w:val="heading 1"/>
    <w:basedOn w:val="Normal"/>
    <w:next w:val="Normal"/>
    <w:link w:val="Heading1Char"/>
    <w:uiPriority w:val="9"/>
    <w:qFormat/>
    <w:pPr>
      <w:keepNext/>
      <w:keepLines/>
      <w:spacing w:before="240" w:after="240" w:line="240" w:lineRule="auto"/>
      <w:jc w:val="left"/>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pPr>
      <w:keepNext/>
      <w:keepLines/>
      <w:spacing w:before="240" w:after="240" w:line="240" w:lineRule="auto"/>
      <w:jc w:val="left"/>
      <w:outlineLvl w:val="1"/>
    </w:pPr>
    <w:rPr>
      <w:rFonts w:eastAsiaTheme="majorEastAsia" w:cstheme="majorBidi"/>
      <w:b/>
      <w:szCs w:val="26"/>
    </w:rPr>
  </w:style>
  <w:style w:type="paragraph" w:styleId="Heading3">
    <w:name w:val="heading 3"/>
    <w:basedOn w:val="Normal"/>
    <w:link w:val="Heading3Char"/>
    <w:uiPriority w:val="9"/>
    <w:qFormat/>
    <w:pPr>
      <w:spacing w:before="240" w:after="240" w:line="240" w:lineRule="auto"/>
      <w:jc w:val="left"/>
      <w:outlineLvl w:val="2"/>
    </w:pPr>
    <w:rPr>
      <w:rFonts w:eastAsia="Times New Roman" w:cs="Times New Roman"/>
      <w:b/>
      <w:bCs/>
      <w:kern w:val="0"/>
      <w:szCs w:val="27"/>
      <w14:ligatures w14:val="none"/>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0F4761" w:themeColor="accent1" w:themeShade="BF"/>
    </w:rPr>
  </w:style>
  <w:style w:type="paragraph" w:styleId="Heading5">
    <w:name w:val="heading 5"/>
    <w:next w:val="Normal"/>
    <w:uiPriority w:val="9"/>
    <w:semiHidden/>
    <w:unhideWhenUsed/>
    <w:qFormat/>
    <w:pPr>
      <w:spacing w:beforeAutospacing="1" w:afterAutospacing="1"/>
      <w:outlineLvl w:val="4"/>
    </w:pPr>
    <w:rPr>
      <w:rFonts w:ascii="SimSun" w:hAnsi="SimSun" w:hint="eastAsia"/>
      <w:b/>
      <w:bCs/>
      <w:lang w:eastAsia="zh-CN"/>
    </w:rPr>
  </w:style>
  <w:style w:type="paragraph" w:styleId="Heading6">
    <w:name w:val="heading 6"/>
    <w:next w:val="Normal"/>
    <w:uiPriority w:val="9"/>
    <w:semiHidden/>
    <w:unhideWhenUsed/>
    <w:qFormat/>
    <w:pPr>
      <w:spacing w:beforeAutospacing="1" w:afterAutospacing="1"/>
      <w:outlineLvl w:val="5"/>
    </w:pPr>
    <w:rPr>
      <w:rFonts w:ascii="SimSun" w:hAnsi="SimSun" w:hint="eastAsia"/>
      <w:b/>
      <w:bCs/>
      <w:sz w:val="15"/>
      <w:szCs w:val="15"/>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kern w:val="0"/>
      <w14:ligatures w14:val="none"/>
    </w:rPr>
  </w:style>
  <w:style w:type="character" w:styleId="Strong">
    <w:name w:val="Strong"/>
    <w:basedOn w:val="DefaultParagraphFont"/>
    <w:uiPriority w:val="22"/>
    <w:qFormat/>
    <w:rPr>
      <w:b/>
      <w:bCs/>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overflow-hidden">
    <w:name w:val="overflow-hidden"/>
    <w:basedOn w:val="DefaultParagraphFont"/>
    <w:qFormat/>
  </w:style>
  <w:style w:type="character" w:customStyle="1" w:styleId="Heading3Char">
    <w:name w:val="Heading 3 Char"/>
    <w:basedOn w:val="DefaultParagraphFont"/>
    <w:link w:val="Heading3"/>
    <w:uiPriority w:val="9"/>
    <w:qFormat/>
    <w:rPr>
      <w:rFonts w:eastAsia="Times New Roman"/>
      <w:b/>
      <w:bCs/>
      <w:sz w:val="24"/>
      <w:szCs w:val="27"/>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0F4761" w:themeColor="accent1" w:themeShade="BF"/>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eastAsiaTheme="majorEastAsia" w:cstheme="majorBidi"/>
      <w:b/>
      <w:kern w:val="2"/>
      <w:sz w:val="30"/>
      <w:szCs w:val="32"/>
      <w14:ligatures w14:val="standardContextual"/>
    </w:rPr>
  </w:style>
  <w:style w:type="character" w:customStyle="1" w:styleId="Heading2Char">
    <w:name w:val="Heading 2 Char"/>
    <w:basedOn w:val="DefaultParagraphFont"/>
    <w:link w:val="Heading2"/>
    <w:uiPriority w:val="9"/>
    <w:qFormat/>
    <w:rPr>
      <w:rFonts w:eastAsiaTheme="majorEastAsia" w:cstheme="majorBidi"/>
      <w:b/>
      <w:kern w:val="2"/>
      <w:sz w:val="26"/>
      <w:szCs w:val="26"/>
      <w14:ligatures w14:val="standardContextual"/>
    </w:rPr>
  </w:style>
  <w:style w:type="paragraph" w:customStyle="1" w:styleId="TOCHeading1">
    <w:name w:val="TOC Heading1"/>
    <w:basedOn w:val="Heading1"/>
    <w:next w:val="Normal"/>
    <w:uiPriority w:val="39"/>
    <w:unhideWhenUsed/>
    <w:qFormat/>
    <w:pPr>
      <w:spacing w:after="0" w:line="259" w:lineRule="auto"/>
      <w:outlineLvl w:val="9"/>
    </w:pPr>
    <w:rPr>
      <w:rFonts w:asciiTheme="majorHAnsi" w:hAnsiTheme="majorHAnsi"/>
      <w:b w:val="0"/>
      <w:color w:val="0F4761" w:themeColor="accent1" w:themeShade="BF"/>
      <w:kern w:val="0"/>
      <w:sz w:val="32"/>
      <w14:ligatures w14:val="none"/>
    </w:rPr>
  </w:style>
  <w:style w:type="paragraph" w:styleId="Header">
    <w:name w:val="header"/>
    <w:basedOn w:val="Normal"/>
    <w:link w:val="HeaderChar"/>
    <w:uiPriority w:val="99"/>
    <w:unhideWhenUsed/>
    <w:rsid w:val="0089025A"/>
    <w:pPr>
      <w:tabs>
        <w:tab w:val="center" w:pos="4680"/>
        <w:tab w:val="right" w:pos="9360"/>
      </w:tabs>
      <w:spacing w:line="240" w:lineRule="auto"/>
    </w:pPr>
  </w:style>
  <w:style w:type="character" w:customStyle="1" w:styleId="HeaderChar">
    <w:name w:val="Header Char"/>
    <w:basedOn w:val="DefaultParagraphFont"/>
    <w:link w:val="Header"/>
    <w:uiPriority w:val="99"/>
    <w:rsid w:val="0089025A"/>
    <w:rPr>
      <w:rFonts w:eastAsiaTheme="minorHAnsi" w:cstheme="minorBidi"/>
      <w:kern w:val="2"/>
      <w:sz w:val="26"/>
      <w:szCs w:val="24"/>
      <w14:ligatures w14:val="standardContextual"/>
    </w:rPr>
  </w:style>
  <w:style w:type="paragraph" w:styleId="Footer">
    <w:name w:val="footer"/>
    <w:basedOn w:val="Normal"/>
    <w:link w:val="FooterChar"/>
    <w:uiPriority w:val="99"/>
    <w:unhideWhenUsed/>
    <w:rsid w:val="0089025A"/>
    <w:pPr>
      <w:tabs>
        <w:tab w:val="center" w:pos="4680"/>
        <w:tab w:val="right" w:pos="9360"/>
      </w:tabs>
      <w:spacing w:line="240" w:lineRule="auto"/>
    </w:pPr>
  </w:style>
  <w:style w:type="character" w:customStyle="1" w:styleId="FooterChar">
    <w:name w:val="Footer Char"/>
    <w:basedOn w:val="DefaultParagraphFont"/>
    <w:link w:val="Footer"/>
    <w:uiPriority w:val="99"/>
    <w:rsid w:val="0089025A"/>
    <w:rPr>
      <w:rFonts w:eastAsiaTheme="minorHAnsi" w:cstheme="minorBidi"/>
      <w:kern w:val="2"/>
      <w:sz w:val="26"/>
      <w:szCs w:val="24"/>
      <w14:ligatures w14:val="standardContextual"/>
    </w:rPr>
  </w:style>
  <w:style w:type="paragraph" w:styleId="HTMLPreformatted">
    <w:name w:val="HTML Preformatted"/>
    <w:basedOn w:val="Normal"/>
    <w:link w:val="HTMLPreformattedChar"/>
    <w:uiPriority w:val="99"/>
    <w:semiHidden/>
    <w:unhideWhenUsed/>
    <w:rsid w:val="00862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62F2D"/>
    <w:rPr>
      <w:rFonts w:ascii="Courier New" w:eastAsia="Times New Roman" w:hAnsi="Courier New" w:cs="Courier New"/>
    </w:rPr>
  </w:style>
  <w:style w:type="character" w:styleId="UnresolvedMention">
    <w:name w:val="Unresolved Mention"/>
    <w:basedOn w:val="DefaultParagraphFont"/>
    <w:uiPriority w:val="99"/>
    <w:semiHidden/>
    <w:unhideWhenUsed/>
    <w:rsid w:val="00033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22389">
      <w:bodyDiv w:val="1"/>
      <w:marLeft w:val="0"/>
      <w:marRight w:val="0"/>
      <w:marTop w:val="0"/>
      <w:marBottom w:val="0"/>
      <w:divBdr>
        <w:top w:val="none" w:sz="0" w:space="0" w:color="auto"/>
        <w:left w:val="none" w:sz="0" w:space="0" w:color="auto"/>
        <w:bottom w:val="none" w:sz="0" w:space="0" w:color="auto"/>
        <w:right w:val="none" w:sz="0" w:space="0" w:color="auto"/>
      </w:divBdr>
      <w:divsChild>
        <w:div w:id="191039540">
          <w:marLeft w:val="0"/>
          <w:marRight w:val="0"/>
          <w:marTop w:val="0"/>
          <w:marBottom w:val="0"/>
          <w:divBdr>
            <w:top w:val="none" w:sz="0" w:space="0" w:color="auto"/>
            <w:left w:val="none" w:sz="0" w:space="0" w:color="auto"/>
            <w:bottom w:val="none" w:sz="0" w:space="0" w:color="auto"/>
            <w:right w:val="none" w:sz="0" w:space="0" w:color="auto"/>
          </w:divBdr>
          <w:divsChild>
            <w:div w:id="2046786998">
              <w:marLeft w:val="0"/>
              <w:marRight w:val="0"/>
              <w:marTop w:val="0"/>
              <w:marBottom w:val="0"/>
              <w:divBdr>
                <w:top w:val="none" w:sz="0" w:space="0" w:color="auto"/>
                <w:left w:val="none" w:sz="0" w:space="0" w:color="auto"/>
                <w:bottom w:val="none" w:sz="0" w:space="0" w:color="auto"/>
                <w:right w:val="none" w:sz="0" w:space="0" w:color="auto"/>
              </w:divBdr>
            </w:div>
            <w:div w:id="167185243">
              <w:marLeft w:val="0"/>
              <w:marRight w:val="0"/>
              <w:marTop w:val="0"/>
              <w:marBottom w:val="0"/>
              <w:divBdr>
                <w:top w:val="none" w:sz="0" w:space="0" w:color="auto"/>
                <w:left w:val="none" w:sz="0" w:space="0" w:color="auto"/>
                <w:bottom w:val="none" w:sz="0" w:space="0" w:color="auto"/>
                <w:right w:val="none" w:sz="0" w:space="0" w:color="auto"/>
              </w:divBdr>
              <w:divsChild>
                <w:div w:id="322658191">
                  <w:marLeft w:val="0"/>
                  <w:marRight w:val="0"/>
                  <w:marTop w:val="0"/>
                  <w:marBottom w:val="0"/>
                  <w:divBdr>
                    <w:top w:val="none" w:sz="0" w:space="0" w:color="auto"/>
                    <w:left w:val="none" w:sz="0" w:space="0" w:color="auto"/>
                    <w:bottom w:val="none" w:sz="0" w:space="0" w:color="auto"/>
                    <w:right w:val="none" w:sz="0" w:space="0" w:color="auto"/>
                  </w:divBdr>
                  <w:divsChild>
                    <w:div w:id="12972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623">
      <w:bodyDiv w:val="1"/>
      <w:marLeft w:val="0"/>
      <w:marRight w:val="0"/>
      <w:marTop w:val="0"/>
      <w:marBottom w:val="0"/>
      <w:divBdr>
        <w:top w:val="none" w:sz="0" w:space="0" w:color="auto"/>
        <w:left w:val="none" w:sz="0" w:space="0" w:color="auto"/>
        <w:bottom w:val="none" w:sz="0" w:space="0" w:color="auto"/>
        <w:right w:val="none" w:sz="0" w:space="0" w:color="auto"/>
      </w:divBdr>
      <w:divsChild>
        <w:div w:id="1676882332">
          <w:marLeft w:val="0"/>
          <w:marRight w:val="0"/>
          <w:marTop w:val="0"/>
          <w:marBottom w:val="0"/>
          <w:divBdr>
            <w:top w:val="none" w:sz="0" w:space="0" w:color="auto"/>
            <w:left w:val="none" w:sz="0" w:space="0" w:color="auto"/>
            <w:bottom w:val="none" w:sz="0" w:space="0" w:color="auto"/>
            <w:right w:val="none" w:sz="0" w:space="0" w:color="auto"/>
          </w:divBdr>
          <w:divsChild>
            <w:div w:id="2085443319">
              <w:marLeft w:val="0"/>
              <w:marRight w:val="0"/>
              <w:marTop w:val="0"/>
              <w:marBottom w:val="0"/>
              <w:divBdr>
                <w:top w:val="none" w:sz="0" w:space="0" w:color="auto"/>
                <w:left w:val="none" w:sz="0" w:space="0" w:color="auto"/>
                <w:bottom w:val="none" w:sz="0" w:space="0" w:color="auto"/>
                <w:right w:val="none" w:sz="0" w:space="0" w:color="auto"/>
              </w:divBdr>
            </w:div>
            <w:div w:id="520238301">
              <w:marLeft w:val="0"/>
              <w:marRight w:val="0"/>
              <w:marTop w:val="0"/>
              <w:marBottom w:val="0"/>
              <w:divBdr>
                <w:top w:val="none" w:sz="0" w:space="0" w:color="auto"/>
                <w:left w:val="none" w:sz="0" w:space="0" w:color="auto"/>
                <w:bottom w:val="none" w:sz="0" w:space="0" w:color="auto"/>
                <w:right w:val="none" w:sz="0" w:space="0" w:color="auto"/>
              </w:divBdr>
              <w:divsChild>
                <w:div w:id="1240560338">
                  <w:marLeft w:val="0"/>
                  <w:marRight w:val="0"/>
                  <w:marTop w:val="0"/>
                  <w:marBottom w:val="0"/>
                  <w:divBdr>
                    <w:top w:val="none" w:sz="0" w:space="0" w:color="auto"/>
                    <w:left w:val="none" w:sz="0" w:space="0" w:color="auto"/>
                    <w:bottom w:val="none" w:sz="0" w:space="0" w:color="auto"/>
                    <w:right w:val="none" w:sz="0" w:space="0" w:color="auto"/>
                  </w:divBdr>
                  <w:divsChild>
                    <w:div w:id="16954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3337">
      <w:bodyDiv w:val="1"/>
      <w:marLeft w:val="0"/>
      <w:marRight w:val="0"/>
      <w:marTop w:val="0"/>
      <w:marBottom w:val="0"/>
      <w:divBdr>
        <w:top w:val="none" w:sz="0" w:space="0" w:color="auto"/>
        <w:left w:val="none" w:sz="0" w:space="0" w:color="auto"/>
        <w:bottom w:val="none" w:sz="0" w:space="0" w:color="auto"/>
        <w:right w:val="none" w:sz="0" w:space="0" w:color="auto"/>
      </w:divBdr>
      <w:divsChild>
        <w:div w:id="1485201386">
          <w:marLeft w:val="0"/>
          <w:marRight w:val="0"/>
          <w:marTop w:val="0"/>
          <w:marBottom w:val="0"/>
          <w:divBdr>
            <w:top w:val="none" w:sz="0" w:space="0" w:color="auto"/>
            <w:left w:val="none" w:sz="0" w:space="0" w:color="auto"/>
            <w:bottom w:val="none" w:sz="0" w:space="0" w:color="auto"/>
            <w:right w:val="none" w:sz="0" w:space="0" w:color="auto"/>
          </w:divBdr>
          <w:divsChild>
            <w:div w:id="867377063">
              <w:marLeft w:val="0"/>
              <w:marRight w:val="0"/>
              <w:marTop w:val="0"/>
              <w:marBottom w:val="0"/>
              <w:divBdr>
                <w:top w:val="none" w:sz="0" w:space="0" w:color="auto"/>
                <w:left w:val="none" w:sz="0" w:space="0" w:color="auto"/>
                <w:bottom w:val="none" w:sz="0" w:space="0" w:color="auto"/>
                <w:right w:val="none" w:sz="0" w:space="0" w:color="auto"/>
              </w:divBdr>
            </w:div>
            <w:div w:id="1537886740">
              <w:marLeft w:val="0"/>
              <w:marRight w:val="0"/>
              <w:marTop w:val="0"/>
              <w:marBottom w:val="0"/>
              <w:divBdr>
                <w:top w:val="none" w:sz="0" w:space="0" w:color="auto"/>
                <w:left w:val="none" w:sz="0" w:space="0" w:color="auto"/>
                <w:bottom w:val="none" w:sz="0" w:space="0" w:color="auto"/>
                <w:right w:val="none" w:sz="0" w:space="0" w:color="auto"/>
              </w:divBdr>
              <w:divsChild>
                <w:div w:id="1565025206">
                  <w:marLeft w:val="0"/>
                  <w:marRight w:val="0"/>
                  <w:marTop w:val="0"/>
                  <w:marBottom w:val="0"/>
                  <w:divBdr>
                    <w:top w:val="none" w:sz="0" w:space="0" w:color="auto"/>
                    <w:left w:val="none" w:sz="0" w:space="0" w:color="auto"/>
                    <w:bottom w:val="none" w:sz="0" w:space="0" w:color="auto"/>
                    <w:right w:val="none" w:sz="0" w:space="0" w:color="auto"/>
                  </w:divBdr>
                  <w:divsChild>
                    <w:div w:id="17203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57684">
      <w:bodyDiv w:val="1"/>
      <w:marLeft w:val="0"/>
      <w:marRight w:val="0"/>
      <w:marTop w:val="0"/>
      <w:marBottom w:val="0"/>
      <w:divBdr>
        <w:top w:val="none" w:sz="0" w:space="0" w:color="auto"/>
        <w:left w:val="none" w:sz="0" w:space="0" w:color="auto"/>
        <w:bottom w:val="none" w:sz="0" w:space="0" w:color="auto"/>
        <w:right w:val="none" w:sz="0" w:space="0" w:color="auto"/>
      </w:divBdr>
    </w:div>
    <w:div w:id="1915358114">
      <w:bodyDiv w:val="1"/>
      <w:marLeft w:val="0"/>
      <w:marRight w:val="0"/>
      <w:marTop w:val="0"/>
      <w:marBottom w:val="0"/>
      <w:divBdr>
        <w:top w:val="none" w:sz="0" w:space="0" w:color="auto"/>
        <w:left w:val="none" w:sz="0" w:space="0" w:color="auto"/>
        <w:bottom w:val="none" w:sz="0" w:space="0" w:color="auto"/>
        <w:right w:val="none" w:sz="0" w:space="0" w:color="auto"/>
      </w:divBdr>
      <w:divsChild>
        <w:div w:id="12518141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Heaven.Local"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OneDrive\Ta&#768;i%20li&#234;&#803;u\Custom%20Office%20Templates\t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87A14DFA-9C48-4EF0-9619-9FD41929C3D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tp.dotx</Template>
  <TotalTime>1452</TotalTime>
  <Pages>1</Pages>
  <Words>842</Words>
  <Characters>4804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Sơn Nguyễn</dc:creator>
  <cp:lastModifiedBy>Sơn Nguyễn</cp:lastModifiedBy>
  <cp:revision>10</cp:revision>
  <dcterms:created xsi:type="dcterms:W3CDTF">2025-01-14T03:03:00Z</dcterms:created>
  <dcterms:modified xsi:type="dcterms:W3CDTF">2025-01-17T07:58:00Z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FCF73ADECE134519A13789F0A98D9684_12</vt:lpwstr>
  </property>
</Properties>
</file>